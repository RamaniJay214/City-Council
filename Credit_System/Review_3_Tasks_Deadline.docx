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D8D2" w14:textId="77777777" w:rsidR="00DA018B" w:rsidRPr="00DA018B" w:rsidRDefault="00DA018B" w:rsidP="00DA018B">
      <w:pPr>
        <w:pStyle w:val="NoSpacing"/>
        <w:spacing w:after="0"/>
        <w:rPr>
          <w:sz w:val="4"/>
          <w:szCs w:val="12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529"/>
        <w:gridCol w:w="5583"/>
        <w:gridCol w:w="451"/>
        <w:gridCol w:w="1439"/>
        <w:gridCol w:w="3958"/>
      </w:tblGrid>
      <w:tr w:rsidR="00003B30" w:rsidRPr="00846B76" w14:paraId="733BC095" w14:textId="77777777" w:rsidTr="00DA018B">
        <w:tc>
          <w:tcPr>
            <w:tcW w:w="590" w:type="pct"/>
            <w:vAlign w:val="bottom"/>
          </w:tcPr>
          <w:p w14:paraId="48A2BC7E" w14:textId="10318E33" w:rsidR="00003B30" w:rsidRPr="00AC2926" w:rsidRDefault="00716840" w:rsidP="00562601">
            <w:r>
              <w:t>Starting Date</w:t>
            </w:r>
          </w:p>
        </w:tc>
        <w:tc>
          <w:tcPr>
            <w:tcW w:w="2154" w:type="pct"/>
            <w:tcBorders>
              <w:bottom w:val="single" w:sz="4" w:space="0" w:color="auto"/>
            </w:tcBorders>
          </w:tcPr>
          <w:p w14:paraId="2625FD33" w14:textId="258D18BF" w:rsidR="00003B30" w:rsidRPr="00846B76" w:rsidRDefault="006D4B65" w:rsidP="00562601">
            <w:r>
              <w:t>25</w:t>
            </w:r>
            <w:r w:rsidR="00716840">
              <w:t xml:space="preserve"> </w:t>
            </w:r>
            <w:r>
              <w:t>December</w:t>
            </w:r>
            <w:r w:rsidR="00716840">
              <w:t xml:space="preserve"> 2024</w:t>
            </w:r>
          </w:p>
        </w:tc>
        <w:tc>
          <w:tcPr>
            <w:tcW w:w="174" w:type="pct"/>
          </w:tcPr>
          <w:p w14:paraId="1A6F55B0" w14:textId="77777777" w:rsidR="00003B30" w:rsidRPr="00846B76" w:rsidRDefault="00003B30" w:rsidP="00562601"/>
        </w:tc>
        <w:tc>
          <w:tcPr>
            <w:tcW w:w="555" w:type="pct"/>
          </w:tcPr>
          <w:p w14:paraId="3C36F157" w14:textId="527A3E9E" w:rsidR="00003B30" w:rsidRPr="00846B76" w:rsidRDefault="00716840" w:rsidP="00562601">
            <w:r>
              <w:t>Ending Date</w:t>
            </w:r>
          </w:p>
        </w:tc>
        <w:tc>
          <w:tcPr>
            <w:tcW w:w="1527" w:type="pct"/>
            <w:tcBorders>
              <w:bottom w:val="single" w:sz="4" w:space="0" w:color="auto"/>
            </w:tcBorders>
          </w:tcPr>
          <w:p w14:paraId="22D57D7C" w14:textId="1D9D85AF" w:rsidR="00003B30" w:rsidRPr="00846B76" w:rsidRDefault="0098059A" w:rsidP="00562601">
            <w:r>
              <w:t>28</w:t>
            </w:r>
            <w:r w:rsidR="00064426">
              <w:t xml:space="preserve"> </w:t>
            </w:r>
            <w:r w:rsidR="00716840">
              <w:t>February 202</w:t>
            </w:r>
            <w:r w:rsidR="001667B8">
              <w:t>5</w:t>
            </w:r>
          </w:p>
        </w:tc>
      </w:tr>
    </w:tbl>
    <w:p w14:paraId="5657F95B" w14:textId="77777777" w:rsidR="00806FF3" w:rsidRDefault="00806FF3" w:rsidP="00562601">
      <w:pPr>
        <w:pStyle w:val="NoSpacing"/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53"/>
        <w:gridCol w:w="3565"/>
        <w:gridCol w:w="1700"/>
        <w:gridCol w:w="1845"/>
        <w:gridCol w:w="992"/>
        <w:gridCol w:w="1899"/>
      </w:tblGrid>
      <w:tr w:rsidR="0030305E" w:rsidRPr="002B69B4" w14:paraId="41CFCA55" w14:textId="77777777" w:rsidTr="0030305E">
        <w:trPr>
          <w:trHeight w:val="615"/>
        </w:trPr>
        <w:tc>
          <w:tcPr>
            <w:tcW w:w="1140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08060130" w14:textId="1406A77A" w:rsidR="006E1EFA" w:rsidRPr="002B69B4" w:rsidRDefault="006E1EFA" w:rsidP="00882408">
            <w:pPr>
              <w:pStyle w:val="TableHeaders"/>
              <w:jc w:val="left"/>
            </w:pPr>
            <w:r>
              <w:t xml:space="preserve">Name </w:t>
            </w:r>
          </w:p>
        </w:tc>
        <w:tc>
          <w:tcPr>
            <w:tcW w:w="1376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69683BD8" w14:textId="01746310" w:rsidR="006E1EFA" w:rsidRPr="002B69B4" w:rsidRDefault="006E1EFA" w:rsidP="00882408">
            <w:pPr>
              <w:pStyle w:val="TableHeaders"/>
              <w:jc w:val="left"/>
            </w:pPr>
            <w:r>
              <w:t>Task</w:t>
            </w:r>
          </w:p>
        </w:tc>
        <w:tc>
          <w:tcPr>
            <w:tcW w:w="656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5ECCAA27" w14:textId="45B5388E" w:rsidR="006E1EFA" w:rsidRPr="002B69B4" w:rsidRDefault="006E1EFA" w:rsidP="002B69B4">
            <w:pPr>
              <w:pStyle w:val="TableHeaders"/>
            </w:pPr>
            <w:r>
              <w:t>Deadline date</w:t>
            </w:r>
          </w:p>
        </w:tc>
        <w:tc>
          <w:tcPr>
            <w:tcW w:w="712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6CA88E74" w14:textId="382A7F8C" w:rsidR="006E1EFA" w:rsidRPr="0088181F" w:rsidRDefault="006E1EFA" w:rsidP="0088181F">
            <w:pPr>
              <w:pStyle w:val="TableHeaders"/>
            </w:pPr>
            <w:r>
              <w:t>Com</w:t>
            </w:r>
            <w:r w:rsidR="0030305E">
              <w:t>p</w:t>
            </w:r>
            <w:r>
              <w:t>leted date</w:t>
            </w:r>
            <w:r w:rsidRPr="0088181F">
              <w:t xml:space="preserve"> 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51FC8716" w14:textId="28D89207" w:rsidR="006E1EFA" w:rsidRPr="0088181F" w:rsidRDefault="0030305E" w:rsidP="0088181F">
            <w:pPr>
              <w:pStyle w:val="TableHeaders"/>
            </w:pPr>
            <w:r>
              <w:t>Credits</w:t>
            </w:r>
          </w:p>
        </w:tc>
        <w:tc>
          <w:tcPr>
            <w:tcW w:w="733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5E2B6508" w14:textId="08332984" w:rsidR="006E1EFA" w:rsidRPr="002B69B4" w:rsidRDefault="0030305E" w:rsidP="0030305E">
            <w:pPr>
              <w:pStyle w:val="TableHeaders"/>
            </w:pPr>
            <w:r>
              <w:t>Collaborator</w:t>
            </w:r>
          </w:p>
        </w:tc>
      </w:tr>
      <w:tr w:rsidR="0030305E" w:rsidRPr="0057256E" w14:paraId="358E4A0D" w14:textId="77777777" w:rsidTr="0030305E">
        <w:tc>
          <w:tcPr>
            <w:tcW w:w="1140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B920455" w14:textId="35786C14" w:rsidR="006E1EFA" w:rsidRPr="00DE08D3" w:rsidRDefault="008E63D9" w:rsidP="0057256E">
            <w:pPr>
              <w:rPr>
                <w:highlight w:val="yellow"/>
              </w:rPr>
            </w:pPr>
            <w:r w:rsidRPr="00DE08D3">
              <w:rPr>
                <w:highlight w:val="yellow"/>
              </w:rPr>
              <w:t>Parin Zala</w:t>
            </w:r>
          </w:p>
        </w:tc>
        <w:tc>
          <w:tcPr>
            <w:tcW w:w="1376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BBD0879" w14:textId="1395EE93" w:rsidR="006E1EFA" w:rsidRPr="00DE08D3" w:rsidRDefault="008E63D9" w:rsidP="0057256E">
            <w:pPr>
              <w:rPr>
                <w:highlight w:val="yellow"/>
              </w:rPr>
            </w:pPr>
            <w:r w:rsidRPr="00DE08D3">
              <w:rPr>
                <w:highlight w:val="yellow"/>
              </w:rPr>
              <w:t xml:space="preserve">Message Box Front End [Employee] </w:t>
            </w:r>
          </w:p>
        </w:tc>
        <w:tc>
          <w:tcPr>
            <w:tcW w:w="656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D35D42" w14:textId="77777777" w:rsidR="006E1EFA" w:rsidRPr="00DE08D3" w:rsidRDefault="003D7AA9" w:rsidP="00CC0E83">
            <w:pPr>
              <w:jc w:val="center"/>
              <w:rPr>
                <w:highlight w:val="yellow"/>
              </w:rPr>
            </w:pPr>
            <w:r w:rsidRPr="00DE08D3">
              <w:rPr>
                <w:highlight w:val="yellow"/>
              </w:rPr>
              <w:t>26 DEC 2024</w:t>
            </w:r>
          </w:p>
          <w:p w14:paraId="6DFACA65" w14:textId="2E8A54C7" w:rsidR="003D7AA9" w:rsidRPr="00DE08D3" w:rsidRDefault="003D7AA9" w:rsidP="00CC0E83">
            <w:pPr>
              <w:jc w:val="center"/>
              <w:rPr>
                <w:highlight w:val="yellow"/>
              </w:rPr>
            </w:pPr>
            <w:r w:rsidRPr="00DE08D3">
              <w:rPr>
                <w:highlight w:val="yellow"/>
              </w:rPr>
              <w:t>Thursday</w:t>
            </w:r>
          </w:p>
        </w:tc>
        <w:tc>
          <w:tcPr>
            <w:tcW w:w="71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933669F" w14:textId="558F7BCF" w:rsidR="006E1EFA" w:rsidRPr="00DE08D3" w:rsidRDefault="0022440E" w:rsidP="0022440E">
            <w:pPr>
              <w:jc w:val="center"/>
              <w:rPr>
                <w:highlight w:val="yellow"/>
              </w:rPr>
            </w:pPr>
            <w:r w:rsidRPr="00DE08D3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298940D" w14:textId="054B4870" w:rsidR="006E1EFA" w:rsidRPr="00DE08D3" w:rsidRDefault="000B2486" w:rsidP="0045605B">
            <w:pPr>
              <w:jc w:val="center"/>
              <w:rPr>
                <w:highlight w:val="yellow"/>
              </w:rPr>
            </w:pPr>
            <w:r w:rsidRPr="00DE08D3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745FDC" w14:textId="01EC50B4" w:rsidR="006E1EFA" w:rsidRPr="00DE08D3" w:rsidRDefault="00243736" w:rsidP="0045605B">
            <w:pPr>
              <w:jc w:val="center"/>
              <w:rPr>
                <w:highlight w:val="yellow"/>
              </w:rPr>
            </w:pPr>
            <w:r w:rsidRPr="00DE08D3">
              <w:rPr>
                <w:highlight w:val="yellow"/>
              </w:rPr>
              <w:t>Jay Ramani</w:t>
            </w:r>
          </w:p>
        </w:tc>
      </w:tr>
      <w:tr w:rsidR="0030305E" w:rsidRPr="0057256E" w14:paraId="2ED3B336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EBB9802" w14:textId="2184FDA8" w:rsidR="006E1EFA" w:rsidRPr="0057256E" w:rsidRDefault="008E63D9" w:rsidP="0057256E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DC362E9" w14:textId="6ED9C26D" w:rsidR="006E1EFA" w:rsidRPr="0057256E" w:rsidRDefault="008E63D9" w:rsidP="0057256E">
            <w:r>
              <w:t>Terms and Conditions</w:t>
            </w:r>
            <w:r w:rsidR="0050604A">
              <w:t xml:space="preserve"> Webpage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85E64A9" w14:textId="77777777" w:rsidR="006E1EFA" w:rsidRDefault="00741A38" w:rsidP="0045605B">
            <w:pPr>
              <w:jc w:val="center"/>
            </w:pPr>
            <w:r>
              <w:t>31 DEC 2024</w:t>
            </w:r>
          </w:p>
          <w:p w14:paraId="7BB66AD8" w14:textId="6C0BD1A3" w:rsidR="00741A38" w:rsidRPr="0057256E" w:rsidRDefault="00741A38" w:rsidP="0045605B">
            <w:pPr>
              <w:jc w:val="center"/>
            </w:pPr>
            <w:r>
              <w:t>Tuesday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02DD762" w14:textId="604C47BF" w:rsidR="006E1EFA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1AC8FB5" w14:textId="4A662611" w:rsidR="006E1EFA" w:rsidRPr="0057256E" w:rsidRDefault="000B2486" w:rsidP="0045605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411ED91" w14:textId="27FB70BD" w:rsidR="006E1EFA" w:rsidRPr="0057256E" w:rsidRDefault="00834DBC" w:rsidP="0045605B">
            <w:pPr>
              <w:jc w:val="center"/>
            </w:pPr>
            <w:r>
              <w:t>Nihar Trivedi</w:t>
            </w:r>
          </w:p>
        </w:tc>
      </w:tr>
      <w:tr w:rsidR="00E971F0" w:rsidRPr="0057256E" w14:paraId="44710AC2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6F2E9BE" w14:textId="3C39C7AF" w:rsidR="00E971F0" w:rsidRDefault="00E971F0" w:rsidP="0057256E">
            <w:r>
              <w:t xml:space="preserve">Parin Zala 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FFDE62E" w14:textId="0984B945" w:rsidR="00E971F0" w:rsidRDefault="00E971F0" w:rsidP="0057256E">
            <w:r>
              <w:t>House Tax Payment [Frontend] - Employee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9156F4C" w14:textId="4D6C837C" w:rsidR="00E971F0" w:rsidRDefault="00BA3AD9" w:rsidP="0045605B">
            <w:pPr>
              <w:jc w:val="center"/>
            </w:pPr>
            <w:r>
              <w:t>0</w:t>
            </w:r>
            <w:r w:rsidR="004E19E6">
              <w:t>6 JAN 202</w:t>
            </w:r>
            <w:r>
              <w:t>5</w:t>
            </w:r>
          </w:p>
          <w:p w14:paraId="5A74497A" w14:textId="02CE3BE4" w:rsidR="004E19E6" w:rsidRPr="0057256E" w:rsidRDefault="004E19E6" w:rsidP="0045605B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A33B433" w14:textId="0AE90304" w:rsidR="00E971F0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C94CB10" w14:textId="66D79173" w:rsidR="00E971F0" w:rsidRPr="0057256E" w:rsidRDefault="000B2486" w:rsidP="0045605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33F0A0B" w14:textId="004B807F" w:rsidR="00E971F0" w:rsidRPr="0057256E" w:rsidRDefault="00C10C56" w:rsidP="0045605B">
            <w:pPr>
              <w:jc w:val="center"/>
            </w:pPr>
            <w:r>
              <w:t>Jay Ramani</w:t>
            </w:r>
          </w:p>
        </w:tc>
      </w:tr>
      <w:tr w:rsidR="001B6C9D" w:rsidRPr="0057256E" w14:paraId="46AD5FFE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644C237" w14:textId="0A387549" w:rsidR="001B6C9D" w:rsidRDefault="001B6C9D" w:rsidP="0057256E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DBAA3E" w14:textId="25871D21" w:rsidR="001B6C9D" w:rsidRDefault="001B6C9D" w:rsidP="0057256E">
            <w:r>
              <w:t>Feedback Backend System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4C8B97" w14:textId="761393BD" w:rsidR="002E4549" w:rsidRDefault="002E4549" w:rsidP="002E4549">
            <w:pPr>
              <w:jc w:val="center"/>
            </w:pPr>
            <w:r>
              <w:t>10 JAN 202</w:t>
            </w:r>
            <w:r w:rsidR="00BA3AD9">
              <w:t>5</w:t>
            </w:r>
          </w:p>
          <w:p w14:paraId="641F0CCC" w14:textId="6D93E5B0" w:rsidR="001B6C9D" w:rsidRPr="0057256E" w:rsidRDefault="002E4549" w:rsidP="002E4549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63AED1E" w14:textId="3D9431D7" w:rsidR="001B6C9D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DA746CD" w14:textId="05CABC08" w:rsidR="001B6C9D" w:rsidRPr="0057256E" w:rsidRDefault="000B2486" w:rsidP="0045605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5541B70" w14:textId="25A34812" w:rsidR="001B6C9D" w:rsidRPr="0057256E" w:rsidRDefault="00BD0AAD" w:rsidP="0045605B">
            <w:pPr>
              <w:jc w:val="center"/>
            </w:pPr>
            <w:r>
              <w:t>Jyotin Tank</w:t>
            </w:r>
          </w:p>
        </w:tc>
      </w:tr>
      <w:tr w:rsidR="0096458F" w:rsidRPr="0057256E" w14:paraId="654F8C92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4238466" w14:textId="55DDD19D" w:rsidR="0096458F" w:rsidRDefault="0096458F" w:rsidP="0057256E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19B24C2" w14:textId="4A079F32" w:rsidR="0096458F" w:rsidRDefault="0096458F" w:rsidP="0057256E">
            <w:r>
              <w:t xml:space="preserve">DFD Level 1,2 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2EDE614" w14:textId="77777777" w:rsidR="0096458F" w:rsidRDefault="0096458F" w:rsidP="002E4549">
            <w:pPr>
              <w:jc w:val="center"/>
            </w:pPr>
            <w:r>
              <w:t>20 JAN 2025</w:t>
            </w:r>
          </w:p>
          <w:p w14:paraId="57DDE8F0" w14:textId="5E3C9F78" w:rsidR="0096458F" w:rsidRDefault="0096458F" w:rsidP="002E4549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73E1D72" w14:textId="0925C5D4" w:rsidR="0096458F" w:rsidRDefault="002768F4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FC8B96" w14:textId="6F1F55CA" w:rsidR="0096458F" w:rsidRDefault="002768F4" w:rsidP="0045605B">
            <w:pPr>
              <w:jc w:val="center"/>
            </w:pPr>
            <w:r>
              <w:t>0</w:t>
            </w:r>
            <w:r w:rsidR="004A06B6">
              <w:t>2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783C5FF" w14:textId="34AAD884" w:rsidR="0096458F" w:rsidRDefault="00955FC9" w:rsidP="0045605B">
            <w:pPr>
              <w:jc w:val="center"/>
            </w:pPr>
            <w:r>
              <w:t>--</w:t>
            </w:r>
          </w:p>
        </w:tc>
      </w:tr>
      <w:tr w:rsidR="00C66DD4" w:rsidRPr="0057256E" w14:paraId="27E88E3B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92425AB" w14:textId="324FEB5E" w:rsidR="00C66DD4" w:rsidRDefault="00C66DD4" w:rsidP="0057256E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C5EF62" w14:textId="42419B79" w:rsidR="00C66DD4" w:rsidRDefault="00C66DD4" w:rsidP="0057256E">
            <w:r>
              <w:t>SRS Abstract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B8F99FF" w14:textId="77777777" w:rsidR="00C66DD4" w:rsidRDefault="00C66DD4" w:rsidP="002E4549">
            <w:pPr>
              <w:jc w:val="center"/>
            </w:pPr>
            <w:r>
              <w:t>23 JAN 2025</w:t>
            </w:r>
          </w:p>
          <w:p w14:paraId="067D496A" w14:textId="43436F03" w:rsidR="00C66DD4" w:rsidRDefault="00C66DD4" w:rsidP="002E4549">
            <w:pPr>
              <w:jc w:val="center"/>
            </w:pPr>
            <w: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F760D93" w14:textId="540C89CB" w:rsidR="00C66DD4" w:rsidRDefault="00C66DD4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EF37E5E" w14:textId="5D99FCB4" w:rsidR="00C66DD4" w:rsidRDefault="00C66DD4" w:rsidP="0045605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E43BE4F" w14:textId="6E0F1A61" w:rsidR="00C66DD4" w:rsidRDefault="00955FC9" w:rsidP="0045605B">
            <w:pPr>
              <w:jc w:val="center"/>
            </w:pPr>
            <w:r>
              <w:t>--</w:t>
            </w:r>
          </w:p>
        </w:tc>
      </w:tr>
      <w:tr w:rsidR="007C7F61" w:rsidRPr="0057256E" w14:paraId="1E53C74A" w14:textId="77777777" w:rsidTr="006579D2">
        <w:trPr>
          <w:trHeight w:val="1097"/>
        </w:trPr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8E01F1B" w14:textId="6B731312" w:rsidR="007C7F61" w:rsidRDefault="007C7F61" w:rsidP="0057256E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9162C2C" w14:textId="5C85D4F9" w:rsidR="007C7F61" w:rsidRDefault="007C7F61" w:rsidP="0057256E">
            <w:r>
              <w:t>SRS Module 3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9DC4DA1" w14:textId="77777777" w:rsidR="007C7F61" w:rsidRDefault="007C7F61" w:rsidP="002E4549">
            <w:pPr>
              <w:jc w:val="center"/>
            </w:pPr>
            <w:r>
              <w:t>24 JAN 2025</w:t>
            </w:r>
          </w:p>
          <w:p w14:paraId="32A953E6" w14:textId="0980FF92" w:rsidR="007C7F61" w:rsidRDefault="007C7F61" w:rsidP="002E4549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047613" w14:textId="0A310BC7" w:rsidR="007C7F61" w:rsidRDefault="007C7F61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7327060" w14:textId="353A5CE2" w:rsidR="007C7F61" w:rsidRDefault="007C7F61" w:rsidP="0045605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0DD291" w14:textId="7BCD85E8" w:rsidR="007C7F61" w:rsidRDefault="00955FC9" w:rsidP="0045605B">
            <w:pPr>
              <w:jc w:val="center"/>
            </w:pPr>
            <w:r>
              <w:t>--</w:t>
            </w:r>
          </w:p>
        </w:tc>
      </w:tr>
      <w:tr w:rsidR="00D455E1" w:rsidRPr="0057256E" w14:paraId="245B8C5E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7192C89" w14:textId="3813ABBE" w:rsidR="00D455E1" w:rsidRPr="00D93A5B" w:rsidRDefault="00D455E1" w:rsidP="0057256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lastRenderedPageBreak/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BCE45A1" w14:textId="2E31B3AC" w:rsidR="00D455E1" w:rsidRPr="00D93A5B" w:rsidRDefault="00D455E1" w:rsidP="0057256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t>Research of Payment Gateway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04C6DB0" w14:textId="48C9D0FB" w:rsidR="00D455E1" w:rsidRPr="00D93A5B" w:rsidRDefault="00735FC2" w:rsidP="0045605B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2</w:t>
            </w:r>
            <w:r w:rsidR="00AC3BD6" w:rsidRPr="00D93A5B">
              <w:rPr>
                <w:highlight w:val="yellow"/>
              </w:rPr>
              <w:t>1</w:t>
            </w:r>
            <w:r w:rsidRPr="00D93A5B">
              <w:rPr>
                <w:highlight w:val="yellow"/>
              </w:rPr>
              <w:t xml:space="preserve"> DEC 2024</w:t>
            </w:r>
          </w:p>
          <w:p w14:paraId="135224BB" w14:textId="1CC98ABF" w:rsidR="00735FC2" w:rsidRPr="00D93A5B" w:rsidRDefault="00735FC2" w:rsidP="0045605B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157DB58" w14:textId="7B1F4146" w:rsidR="00D455E1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86AEC3" w14:textId="7DEF1821" w:rsidR="00D455E1" w:rsidRPr="00D93A5B" w:rsidRDefault="000B2486" w:rsidP="0045605B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3EB48FA" w14:textId="7544D1DC" w:rsidR="00D455E1" w:rsidRPr="00D93A5B" w:rsidRDefault="0049644F" w:rsidP="0045605B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Jay Ramani</w:t>
            </w:r>
          </w:p>
        </w:tc>
      </w:tr>
      <w:tr w:rsidR="0022440E" w:rsidRPr="0057256E" w14:paraId="0A115F69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D880D45" w14:textId="4F76329C" w:rsidR="0022440E" w:rsidRDefault="0022440E" w:rsidP="0022440E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7720075" w14:textId="7EFC244E" w:rsidR="0022440E" w:rsidRDefault="0022440E" w:rsidP="0022440E">
            <w:r>
              <w:t>House Tax Payment [Frontend] – Customer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CC0927" w14:textId="7086BAF6" w:rsidR="0022440E" w:rsidRDefault="0022440E" w:rsidP="0022440E">
            <w:pPr>
              <w:jc w:val="center"/>
            </w:pPr>
            <w:r>
              <w:t>06 JAN 2025</w:t>
            </w:r>
          </w:p>
          <w:p w14:paraId="7B887406" w14:textId="0887D106" w:rsidR="0022440E" w:rsidRPr="0057256E" w:rsidRDefault="0022440E" w:rsidP="0022440E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CD7FD1F" w14:textId="598915EA" w:rsidR="0022440E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5165A50" w14:textId="687B2599" w:rsidR="0022440E" w:rsidRDefault="0022440E" w:rsidP="0022440E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59396EB" w14:textId="162554A3" w:rsidR="0022440E" w:rsidRPr="0057256E" w:rsidRDefault="00A14FE6" w:rsidP="0022440E">
            <w:pPr>
              <w:jc w:val="center"/>
            </w:pPr>
            <w:r>
              <w:t>Jay Ramani</w:t>
            </w:r>
          </w:p>
        </w:tc>
      </w:tr>
      <w:tr w:rsidR="0022440E" w:rsidRPr="0057256E" w14:paraId="63BB026C" w14:textId="77777777" w:rsidTr="007501F1">
        <w:trPr>
          <w:trHeight w:val="1111"/>
        </w:trPr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73A7D8E" w14:textId="60F3A671" w:rsidR="0022440E" w:rsidRDefault="0022440E" w:rsidP="0022440E">
            <w:r>
              <w:t xml:space="preserve">Sneh Faldu 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9EF8136" w14:textId="7EBE4A5C" w:rsidR="0022440E" w:rsidRDefault="0022440E" w:rsidP="0022440E">
            <w:r>
              <w:t>PPP Tender Front 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5A48C3B" w14:textId="1A02F4BD" w:rsidR="0022440E" w:rsidRDefault="0022440E" w:rsidP="0022440E">
            <w:pPr>
              <w:jc w:val="center"/>
            </w:pPr>
            <w:r>
              <w:t>10 JAN 2025</w:t>
            </w:r>
          </w:p>
          <w:p w14:paraId="343CB92D" w14:textId="74447A2D" w:rsidR="0022440E" w:rsidRPr="0057256E" w:rsidRDefault="0022440E" w:rsidP="0022440E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898D4E8" w14:textId="7B1AA2FF" w:rsidR="0022440E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A2C8ECA" w14:textId="55F7A9C6" w:rsidR="0022440E" w:rsidRPr="0057256E" w:rsidRDefault="0022440E" w:rsidP="0022440E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A6EB24C" w14:textId="6F75A2A7" w:rsidR="0022440E" w:rsidRPr="0057256E" w:rsidRDefault="00C7109C" w:rsidP="0022440E">
            <w:pPr>
              <w:jc w:val="center"/>
            </w:pPr>
            <w:r>
              <w:t>Nihar Trivedi</w:t>
            </w:r>
          </w:p>
        </w:tc>
      </w:tr>
      <w:tr w:rsidR="0022440E" w:rsidRPr="0057256E" w14:paraId="7F96B05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32B7660" w14:textId="3846DB60" w:rsidR="0022440E" w:rsidRDefault="0022440E" w:rsidP="0022440E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691995" w14:textId="5FF85B32" w:rsidR="0022440E" w:rsidRDefault="0022440E" w:rsidP="0022440E">
            <w:r>
              <w:t>PPP Proposal Front 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5CFD809" w14:textId="3E845F0F" w:rsidR="0022440E" w:rsidRDefault="0022440E" w:rsidP="0022440E">
            <w:pPr>
              <w:jc w:val="center"/>
            </w:pPr>
            <w:r>
              <w:t>20 JAN 202</w:t>
            </w:r>
            <w:r w:rsidR="00196305">
              <w:t>5</w:t>
            </w:r>
          </w:p>
          <w:p w14:paraId="4C07361E" w14:textId="719FB752" w:rsidR="0022440E" w:rsidRPr="0057256E" w:rsidRDefault="0022440E" w:rsidP="0022440E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BB3FBF2" w14:textId="6D74C788" w:rsidR="0022440E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2D54961" w14:textId="39FD5D6F" w:rsidR="0022440E" w:rsidRDefault="0022440E" w:rsidP="0022440E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B6CFF9A" w14:textId="06AE14D2" w:rsidR="0022440E" w:rsidRPr="0057256E" w:rsidRDefault="005E6073" w:rsidP="0022440E">
            <w:pPr>
              <w:jc w:val="center"/>
            </w:pPr>
            <w:r>
              <w:t>Parin Zala</w:t>
            </w:r>
          </w:p>
        </w:tc>
      </w:tr>
      <w:tr w:rsidR="0022440E" w:rsidRPr="0057256E" w14:paraId="680F4965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DD4B95" w14:textId="48FB164A" w:rsidR="0022440E" w:rsidRDefault="0022440E" w:rsidP="0022440E">
            <w:r>
              <w:t xml:space="preserve">Sneh Faldu 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EA96FAA" w14:textId="6392E2BB" w:rsidR="0022440E" w:rsidRDefault="0022440E" w:rsidP="0022440E">
            <w:r>
              <w:t>PPP Proposal Backend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5FADFE5" w14:textId="162412DE" w:rsidR="0022440E" w:rsidRDefault="0022440E" w:rsidP="0022440E">
            <w:pPr>
              <w:jc w:val="center"/>
            </w:pPr>
            <w:r>
              <w:t>27 JAN 202</w:t>
            </w:r>
            <w:r w:rsidR="00196305">
              <w:t>5</w:t>
            </w:r>
          </w:p>
          <w:p w14:paraId="752DB31B" w14:textId="546C10CF" w:rsidR="0022440E" w:rsidRDefault="0022440E" w:rsidP="0022440E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53D17CE" w14:textId="3417995A" w:rsidR="0022440E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3C7238F" w14:textId="0217AC14" w:rsidR="0022440E" w:rsidRDefault="00D76070" w:rsidP="0022440E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9AC0A2D" w14:textId="525282F7" w:rsidR="0022440E" w:rsidRPr="0057256E" w:rsidRDefault="00D76070" w:rsidP="0022440E">
            <w:pPr>
              <w:jc w:val="center"/>
            </w:pPr>
            <w:r>
              <w:t>Jay Ramani</w:t>
            </w:r>
          </w:p>
        </w:tc>
      </w:tr>
      <w:tr w:rsidR="0022440E" w:rsidRPr="0057256E" w14:paraId="08EEA805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20E8CF3" w14:textId="0F4AD2F3" w:rsidR="0022440E" w:rsidRDefault="0022440E" w:rsidP="0022440E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3422D74" w14:textId="5CF89C45" w:rsidR="0022440E" w:rsidRDefault="0022440E" w:rsidP="0022440E">
            <w:r>
              <w:t>Progress Bar Setup of customer complaints [customer/employee]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39FCC13" w14:textId="08BF0F76" w:rsidR="0022440E" w:rsidRDefault="0022440E" w:rsidP="0022440E">
            <w:pPr>
              <w:jc w:val="center"/>
            </w:pPr>
            <w:r>
              <w:t>03 FEB 202</w:t>
            </w:r>
            <w:r w:rsidR="00196305">
              <w:t>5</w:t>
            </w:r>
          </w:p>
          <w:p w14:paraId="7CD6998C" w14:textId="7E8ABE4A" w:rsidR="0022440E" w:rsidRPr="0057256E" w:rsidRDefault="0022440E" w:rsidP="0022440E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FCD8AF7" w14:textId="0862EFBC" w:rsidR="0022440E" w:rsidRPr="0057256E" w:rsidRDefault="0022440E" w:rsidP="0022440E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B59105B" w14:textId="683E2A44" w:rsidR="0022440E" w:rsidRDefault="0022440E" w:rsidP="0022440E">
            <w:pPr>
              <w:jc w:val="center"/>
            </w:pPr>
            <w:r>
              <w:t>02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2D538BE" w14:textId="41E9ECD3" w:rsidR="0022440E" w:rsidRPr="0057256E" w:rsidRDefault="00CD7E82" w:rsidP="0022440E">
            <w:pPr>
              <w:jc w:val="center"/>
            </w:pPr>
            <w:r>
              <w:t>Jay Ramani</w:t>
            </w:r>
          </w:p>
        </w:tc>
      </w:tr>
      <w:tr w:rsidR="002262B7" w:rsidRPr="0057256E" w14:paraId="3207F3E7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73E00F3" w14:textId="1D3AFD41" w:rsidR="002262B7" w:rsidRDefault="00196305" w:rsidP="002262B7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0B74B76" w14:textId="3902877F" w:rsidR="002262B7" w:rsidRDefault="00196305" w:rsidP="002262B7">
            <w:r>
              <w:t>Appendix A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D847B2A" w14:textId="77777777" w:rsidR="002262B7" w:rsidRDefault="00196305" w:rsidP="002262B7">
            <w:pPr>
              <w:jc w:val="center"/>
            </w:pPr>
            <w:r>
              <w:t>07 FEB 2025</w:t>
            </w:r>
          </w:p>
          <w:p w14:paraId="02D6B7E7" w14:textId="0FB86BB2" w:rsidR="0061202B" w:rsidRPr="0057256E" w:rsidRDefault="0061202B" w:rsidP="002262B7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259B7B8" w14:textId="10B835FF" w:rsidR="002262B7" w:rsidRPr="0057256E" w:rsidRDefault="00C43C46" w:rsidP="007871F9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6E9B40F" w14:textId="369E82BE" w:rsidR="002262B7" w:rsidRDefault="00C43C46" w:rsidP="002262B7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EAD865A" w14:textId="79FE83DA" w:rsidR="002262B7" w:rsidRPr="0057256E" w:rsidRDefault="00B2077B" w:rsidP="002262B7">
            <w:pPr>
              <w:jc w:val="center"/>
            </w:pPr>
            <w:r>
              <w:t>Nihar Trivedi</w:t>
            </w:r>
          </w:p>
        </w:tc>
      </w:tr>
      <w:tr w:rsidR="0009697D" w:rsidRPr="0057256E" w14:paraId="6E5C0579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39C4F2" w14:textId="13F982D2" w:rsidR="0009697D" w:rsidRDefault="0009697D" w:rsidP="002262B7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457426" w14:textId="38540ACA" w:rsidR="0009697D" w:rsidRDefault="0009697D" w:rsidP="002262B7">
            <w:r>
              <w:t>Appendix C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02E6946" w14:textId="77777777" w:rsidR="0009697D" w:rsidRDefault="0009697D" w:rsidP="002262B7">
            <w:pPr>
              <w:jc w:val="center"/>
            </w:pPr>
            <w:r>
              <w:t>10 FEB 2025</w:t>
            </w:r>
          </w:p>
          <w:p w14:paraId="5D858F93" w14:textId="31B2D902" w:rsidR="0009697D" w:rsidRDefault="0009697D" w:rsidP="002262B7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7E1D5F6" w14:textId="54DC0D23" w:rsidR="0009697D" w:rsidRDefault="0009697D" w:rsidP="007871F9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DDA3D38" w14:textId="6BA0CF5D" w:rsidR="0009697D" w:rsidRDefault="0009697D" w:rsidP="002262B7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86B7B0B" w14:textId="4B0C2105" w:rsidR="0009697D" w:rsidRPr="0057256E" w:rsidRDefault="00B2077B" w:rsidP="002262B7">
            <w:pPr>
              <w:jc w:val="center"/>
            </w:pPr>
            <w:r>
              <w:t>Parin Zala</w:t>
            </w:r>
          </w:p>
        </w:tc>
      </w:tr>
      <w:tr w:rsidR="0022440E" w:rsidRPr="0057256E" w14:paraId="211EDAAF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7884264" w14:textId="43688C3A" w:rsidR="0022440E" w:rsidRPr="00D93A5B" w:rsidRDefault="0022440E" w:rsidP="0022440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167DE7B" w14:textId="660447AA" w:rsidR="0022440E" w:rsidRPr="00D93A5B" w:rsidRDefault="0022440E" w:rsidP="0022440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t>Research on messaging system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1184115" w14:textId="314FD6B8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2</w:t>
            </w:r>
            <w:r w:rsidR="007C7FE5" w:rsidRPr="00D93A5B">
              <w:rPr>
                <w:highlight w:val="yellow"/>
              </w:rPr>
              <w:t>1</w:t>
            </w:r>
            <w:r w:rsidRPr="00D93A5B">
              <w:rPr>
                <w:highlight w:val="yellow"/>
              </w:rPr>
              <w:t xml:space="preserve"> DEC 2024</w:t>
            </w:r>
          </w:p>
          <w:p w14:paraId="48CEDABE" w14:textId="1A38BDA3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2AA7E7E" w14:textId="53926146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1C38EF4" w14:textId="6F1DA93A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64FDEAF" w14:textId="3204FD7E" w:rsidR="0022440E" w:rsidRPr="00D93A5B" w:rsidRDefault="00A7039A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Jay Ramani</w:t>
            </w:r>
          </w:p>
        </w:tc>
      </w:tr>
      <w:tr w:rsidR="0022440E" w:rsidRPr="0057256E" w14:paraId="22AD9EAF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979230A" w14:textId="4BEA6B73" w:rsidR="0022440E" w:rsidRPr="00D93A5B" w:rsidRDefault="0022440E" w:rsidP="0022440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lastRenderedPageBreak/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7422992" w14:textId="7F5A1B31" w:rsidR="0022440E" w:rsidRPr="00D93A5B" w:rsidRDefault="0022440E" w:rsidP="0022440E">
            <w:pPr>
              <w:rPr>
                <w:highlight w:val="yellow"/>
              </w:rPr>
            </w:pPr>
            <w:r w:rsidRPr="00D93A5B">
              <w:rPr>
                <w:highlight w:val="yellow"/>
              </w:rPr>
              <w:t>Message Box Front End [Customer]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BD59289" w14:textId="77777777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26 DEC 2024</w:t>
            </w:r>
          </w:p>
          <w:p w14:paraId="7041B84D" w14:textId="0CC54221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486240" w14:textId="31AA9A6A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7EE09E5" w14:textId="6510EFF7" w:rsidR="0022440E" w:rsidRPr="00D93A5B" w:rsidRDefault="0022440E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1FE4519" w14:textId="1A9020CA" w:rsidR="0022440E" w:rsidRPr="00D93A5B" w:rsidRDefault="003A2E79" w:rsidP="0022440E">
            <w:pPr>
              <w:jc w:val="center"/>
              <w:rPr>
                <w:highlight w:val="yellow"/>
              </w:rPr>
            </w:pPr>
            <w:r w:rsidRPr="00D93A5B">
              <w:rPr>
                <w:highlight w:val="yellow"/>
              </w:rPr>
              <w:t>Jay Ramani</w:t>
            </w:r>
          </w:p>
        </w:tc>
      </w:tr>
      <w:tr w:rsidR="002D3CC4" w:rsidRPr="0057256E" w14:paraId="6A10C8A1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E4A7951" w14:textId="20AB2CA5" w:rsidR="002D3CC4" w:rsidRDefault="002D3CC4" w:rsidP="002D3CC4">
            <w:r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A1D018C" w14:textId="7002753C" w:rsidR="002D3CC4" w:rsidRDefault="002D3CC4" w:rsidP="002D3CC4">
            <w:r>
              <w:t>Hall Booking Backend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9587915" w14:textId="77777777" w:rsidR="002D3CC4" w:rsidRDefault="002D3CC4" w:rsidP="002D3CC4">
            <w:pPr>
              <w:jc w:val="center"/>
            </w:pPr>
            <w:r>
              <w:t>10 FEB 2025</w:t>
            </w:r>
          </w:p>
          <w:p w14:paraId="75D151FD" w14:textId="4229DEE4" w:rsidR="002D3CC4" w:rsidRDefault="002D3CC4" w:rsidP="002D3CC4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A4359F5" w14:textId="5B589683" w:rsidR="002D3CC4" w:rsidRDefault="002D3CC4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4DF005F" w14:textId="7092F694" w:rsidR="002D3CC4" w:rsidRDefault="002D3CC4" w:rsidP="002D3CC4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A1DF36E" w14:textId="73FDEFC2" w:rsidR="002D3CC4" w:rsidRPr="0057256E" w:rsidRDefault="00357ABE" w:rsidP="002D3CC4">
            <w:pPr>
              <w:jc w:val="center"/>
            </w:pPr>
            <w:r>
              <w:t>Jay Ramani</w:t>
            </w:r>
          </w:p>
        </w:tc>
      </w:tr>
      <w:tr w:rsidR="002C655B" w:rsidRPr="0057256E" w14:paraId="61D63D0A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80B465C" w14:textId="3D3A017D" w:rsidR="002C655B" w:rsidRDefault="00E76C6F" w:rsidP="002D3CC4">
            <w:r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397317A" w14:textId="01CB3BFA" w:rsidR="002C655B" w:rsidRDefault="00E76C6F" w:rsidP="002D3CC4">
            <w:r>
              <w:t>ER/CLASS/ACTIVITY Diagram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5FDFE1C" w14:textId="77777777" w:rsidR="002C655B" w:rsidRDefault="00E76C6F" w:rsidP="002D3CC4">
            <w:pPr>
              <w:jc w:val="center"/>
            </w:pPr>
            <w:r>
              <w:t>14 FEB 2025</w:t>
            </w:r>
          </w:p>
          <w:p w14:paraId="3A52117A" w14:textId="1E250EE2" w:rsidR="00E76C6F" w:rsidRDefault="00E76C6F" w:rsidP="002D3CC4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9754E55" w14:textId="5E7199E2" w:rsidR="002C655B" w:rsidRDefault="00E76C6F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4B0AFE" w14:textId="47193D0B" w:rsidR="002C655B" w:rsidRDefault="00E76C6F" w:rsidP="002D3CC4">
            <w:pPr>
              <w:jc w:val="center"/>
            </w:pPr>
            <w:r>
              <w:t>03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DF16C57" w14:textId="71D23F8A" w:rsidR="002C655B" w:rsidRDefault="00955FC9" w:rsidP="002D3CC4">
            <w:pPr>
              <w:jc w:val="center"/>
            </w:pPr>
            <w:r>
              <w:t>--</w:t>
            </w:r>
          </w:p>
        </w:tc>
      </w:tr>
      <w:tr w:rsidR="00206F87" w:rsidRPr="0057256E" w14:paraId="57D0AC8C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28B8F56" w14:textId="179D9ADB" w:rsidR="00206F87" w:rsidRDefault="00206F87" w:rsidP="002D3CC4">
            <w:r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F06C4AF" w14:textId="5F83F710" w:rsidR="00206F87" w:rsidRDefault="00206F87" w:rsidP="002D3CC4">
            <w:r>
              <w:t>SRS Module 1,2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E0EEA7F" w14:textId="77777777" w:rsidR="00206F87" w:rsidRDefault="00206F87" w:rsidP="002D3CC4">
            <w:pPr>
              <w:jc w:val="center"/>
            </w:pPr>
            <w:r>
              <w:t>17 FEB 2025</w:t>
            </w:r>
          </w:p>
          <w:p w14:paraId="71B463E2" w14:textId="20E769DE" w:rsidR="00206F87" w:rsidRDefault="00206F87" w:rsidP="002D3CC4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068CE1D" w14:textId="561B2025" w:rsidR="00206F87" w:rsidRDefault="00206F87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FB7EF80" w14:textId="45A28508" w:rsidR="00206F87" w:rsidRDefault="00206F87" w:rsidP="002D3CC4">
            <w:pPr>
              <w:jc w:val="center"/>
            </w:pPr>
            <w:r>
              <w:t>02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E6BC77D" w14:textId="0BAC99FE" w:rsidR="00206F87" w:rsidRDefault="00955FC9" w:rsidP="002D3CC4">
            <w:pPr>
              <w:jc w:val="center"/>
            </w:pPr>
            <w:r>
              <w:t>--</w:t>
            </w:r>
          </w:p>
        </w:tc>
      </w:tr>
      <w:tr w:rsidR="002D3CC4" w:rsidRPr="0057256E" w14:paraId="0DA185E7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ECDF415" w14:textId="3AFE5167" w:rsidR="002D3CC4" w:rsidRDefault="002D3CC4" w:rsidP="002D3CC4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E199203" w14:textId="6369DD76" w:rsidR="002D3CC4" w:rsidRDefault="002D3CC4" w:rsidP="002D3CC4">
            <w:r>
              <w:t>Progress Bar Setup of customer requests [customer/employee]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C2ACE43" w14:textId="77777777" w:rsidR="002D3CC4" w:rsidRDefault="002D3CC4" w:rsidP="002D3CC4">
            <w:pPr>
              <w:jc w:val="center"/>
            </w:pPr>
            <w:r>
              <w:t>26 DEC 2024</w:t>
            </w:r>
          </w:p>
          <w:p w14:paraId="26034267" w14:textId="056E252C" w:rsidR="002D3CC4" w:rsidRPr="0057256E" w:rsidRDefault="002D3CC4" w:rsidP="002D3CC4">
            <w:pPr>
              <w:jc w:val="center"/>
            </w:pPr>
            <w: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C5D2295" w14:textId="77777777" w:rsidR="002D3CC4" w:rsidRDefault="00F02606" w:rsidP="002D3CC4">
            <w:pPr>
              <w:jc w:val="center"/>
              <w:rPr>
                <w:color w:val="00B050"/>
              </w:rPr>
            </w:pPr>
            <w:r w:rsidRPr="00F02606">
              <w:rPr>
                <w:color w:val="00B050"/>
              </w:rPr>
              <w:t>ON TIME</w:t>
            </w:r>
          </w:p>
          <w:p w14:paraId="66171D91" w14:textId="233BAF17" w:rsidR="00F02606" w:rsidRPr="0057256E" w:rsidRDefault="00F02606" w:rsidP="002D3CC4">
            <w:pPr>
              <w:jc w:val="center"/>
            </w:pPr>
            <w:r>
              <w:rPr>
                <w:color w:val="00B050"/>
              </w:rPr>
              <w:t>28 NOV 2024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FD62DB4" w14:textId="124A9A7E" w:rsidR="002D3CC4" w:rsidRDefault="002D3CC4" w:rsidP="002D3CC4">
            <w:pPr>
              <w:jc w:val="center"/>
            </w:pPr>
            <w:r>
              <w:t>02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A406B0" w14:textId="4550208D" w:rsidR="002D3CC4" w:rsidRPr="0057256E" w:rsidRDefault="00955FC9" w:rsidP="002D3CC4">
            <w:pPr>
              <w:jc w:val="center"/>
            </w:pPr>
            <w:r>
              <w:t>--</w:t>
            </w:r>
          </w:p>
        </w:tc>
      </w:tr>
      <w:tr w:rsidR="002D3CC4" w:rsidRPr="0057256E" w14:paraId="6A44ECF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6B6F374" w14:textId="3B5D86AF" w:rsidR="002D3CC4" w:rsidRPr="00B35195" w:rsidRDefault="002D3CC4" w:rsidP="002D3CC4">
            <w:pPr>
              <w:rPr>
                <w:highlight w:val="yellow"/>
              </w:rPr>
            </w:pPr>
            <w:r w:rsidRPr="00B35195">
              <w:rPr>
                <w:highlight w:val="yellow"/>
              </w:rP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3A6A1D1" w14:textId="620972E6" w:rsidR="002D3CC4" w:rsidRPr="00B35195" w:rsidRDefault="002D3CC4" w:rsidP="002D3CC4">
            <w:pPr>
              <w:rPr>
                <w:highlight w:val="yellow"/>
              </w:rPr>
            </w:pPr>
            <w:r w:rsidRPr="00B35195">
              <w:rPr>
                <w:highlight w:val="yellow"/>
              </w:rPr>
              <w:t>Message Box Backend [Customers]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407EA5" w14:textId="7501D2EC" w:rsidR="002D3CC4" w:rsidRPr="00B35195" w:rsidRDefault="002D3CC4" w:rsidP="002D3CC4">
            <w:pPr>
              <w:jc w:val="center"/>
              <w:rPr>
                <w:highlight w:val="yellow"/>
              </w:rPr>
            </w:pPr>
            <w:r w:rsidRPr="00B35195">
              <w:rPr>
                <w:highlight w:val="yellow"/>
              </w:rPr>
              <w:t>6 JAN 2025</w:t>
            </w:r>
          </w:p>
          <w:p w14:paraId="7A9A83AC" w14:textId="48972A32" w:rsidR="002D3CC4" w:rsidRPr="00B35195" w:rsidRDefault="002D3CC4" w:rsidP="002D3CC4">
            <w:pPr>
              <w:jc w:val="center"/>
              <w:rPr>
                <w:highlight w:val="yellow"/>
              </w:rPr>
            </w:pPr>
            <w:r w:rsidRPr="00B35195">
              <w:rPr>
                <w:highlight w:val="yellow"/>
              </w:rP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4BA58E5" w14:textId="0F42D316" w:rsidR="002D3CC4" w:rsidRPr="00B35195" w:rsidRDefault="002D3CC4" w:rsidP="002D3CC4">
            <w:pPr>
              <w:jc w:val="center"/>
              <w:rPr>
                <w:highlight w:val="yellow"/>
              </w:rPr>
            </w:pPr>
            <w:r w:rsidRPr="00B35195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BF102F6" w14:textId="7F482D82" w:rsidR="002D3CC4" w:rsidRPr="00B35195" w:rsidRDefault="002D3CC4" w:rsidP="002D3CC4">
            <w:pPr>
              <w:jc w:val="center"/>
              <w:rPr>
                <w:highlight w:val="yellow"/>
              </w:rPr>
            </w:pPr>
            <w:r w:rsidRPr="00B35195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80B72ED" w14:textId="731BDE89" w:rsidR="002D3CC4" w:rsidRPr="00B35195" w:rsidRDefault="00955FC9" w:rsidP="002D3CC4">
            <w:pPr>
              <w:jc w:val="center"/>
              <w:rPr>
                <w:highlight w:val="yellow"/>
              </w:rPr>
            </w:pPr>
            <w:r w:rsidRPr="00B35195">
              <w:rPr>
                <w:highlight w:val="yellow"/>
              </w:rPr>
              <w:t>--</w:t>
            </w:r>
          </w:p>
        </w:tc>
      </w:tr>
      <w:tr w:rsidR="002D3CC4" w:rsidRPr="0057256E" w14:paraId="0699C18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E2B09F1" w14:textId="43425D52" w:rsidR="002D3CC4" w:rsidRDefault="002D3CC4" w:rsidP="002D3CC4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4294529" w14:textId="7F0FB517" w:rsidR="002D3CC4" w:rsidRDefault="002D3CC4" w:rsidP="002D3CC4">
            <w:r>
              <w:t>Message Box Backend [Employee]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7D06C6A" w14:textId="667764C4" w:rsidR="002D3CC4" w:rsidRDefault="002D3CC4" w:rsidP="002D3CC4">
            <w:pPr>
              <w:jc w:val="center"/>
            </w:pPr>
            <w:r>
              <w:t>10 JAN 2025</w:t>
            </w:r>
          </w:p>
          <w:p w14:paraId="3E4EEADF" w14:textId="4BDEE5EE" w:rsidR="002D3CC4" w:rsidRPr="0057256E" w:rsidRDefault="002D3CC4" w:rsidP="002D3CC4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4953098" w14:textId="11A8B9A7" w:rsidR="002D3CC4" w:rsidRPr="0057256E" w:rsidRDefault="002D3CC4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A763148" w14:textId="148BEC39" w:rsidR="002D3CC4" w:rsidRDefault="002D3CC4" w:rsidP="002D3CC4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34D4696" w14:textId="06037D47" w:rsidR="002D3CC4" w:rsidRPr="0057256E" w:rsidRDefault="00955FC9" w:rsidP="002D3CC4">
            <w:pPr>
              <w:jc w:val="center"/>
            </w:pPr>
            <w:r>
              <w:t>--</w:t>
            </w:r>
          </w:p>
        </w:tc>
      </w:tr>
      <w:tr w:rsidR="002D3CC4" w:rsidRPr="0057256E" w14:paraId="613333B5" w14:textId="77777777" w:rsidTr="00023A65">
        <w:trPr>
          <w:trHeight w:val="1153"/>
        </w:trPr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FB9FD5A" w14:textId="374FFEFE" w:rsidR="002D3CC4" w:rsidRDefault="002D3CC4" w:rsidP="002D3CC4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D39521E" w14:textId="0457755F" w:rsidR="002D3CC4" w:rsidRDefault="002D3CC4" w:rsidP="002D3CC4">
            <w:r>
              <w:t xml:space="preserve">House Tax Payments Customer [Backend] 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D240330" w14:textId="52DDF995" w:rsidR="002D3CC4" w:rsidRDefault="002D3CC4" w:rsidP="002D3CC4">
            <w:pPr>
              <w:jc w:val="center"/>
            </w:pPr>
            <w:r>
              <w:t>20 JAN 2025</w:t>
            </w:r>
          </w:p>
          <w:p w14:paraId="0B101C5F" w14:textId="28CD033D" w:rsidR="002D3CC4" w:rsidRPr="0057256E" w:rsidRDefault="002D3CC4" w:rsidP="002D3CC4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41D2954" w14:textId="1DA4F182" w:rsidR="002D3CC4" w:rsidRPr="0057256E" w:rsidRDefault="002D3CC4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DC7338F" w14:textId="204D9E40" w:rsidR="002D3CC4" w:rsidRDefault="002D3CC4" w:rsidP="002D3CC4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E11F00F" w14:textId="77DE101B" w:rsidR="002D3CC4" w:rsidRPr="0057256E" w:rsidRDefault="00955FC9" w:rsidP="002D3CC4">
            <w:pPr>
              <w:jc w:val="center"/>
            </w:pPr>
            <w:r>
              <w:t>--</w:t>
            </w:r>
          </w:p>
        </w:tc>
      </w:tr>
      <w:tr w:rsidR="002D3CC4" w:rsidRPr="0057256E" w14:paraId="5368EE68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7890CB3" w14:textId="142472E5" w:rsidR="002D3CC4" w:rsidRDefault="002D3CC4" w:rsidP="002D3CC4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FB8D8EA" w14:textId="09E5A910" w:rsidR="002D3CC4" w:rsidRDefault="002D3CC4" w:rsidP="002D3CC4">
            <w:r>
              <w:t xml:space="preserve">PPP Tender Backend 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8F8256C" w14:textId="77777777" w:rsidR="002D3CC4" w:rsidRDefault="002D3CC4" w:rsidP="002D3CC4">
            <w:pPr>
              <w:jc w:val="center"/>
            </w:pPr>
            <w:r>
              <w:t>27 JAN 2025</w:t>
            </w:r>
          </w:p>
          <w:p w14:paraId="61665116" w14:textId="00AC025B" w:rsidR="002D3CC4" w:rsidRPr="0057256E" w:rsidRDefault="002D3CC4" w:rsidP="002D3CC4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D41AF28" w14:textId="5BD1C990" w:rsidR="002D3CC4" w:rsidRPr="0057256E" w:rsidRDefault="002D3CC4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BE9562A" w14:textId="51E2528E" w:rsidR="002D3CC4" w:rsidRDefault="002D3CC4" w:rsidP="002D3CC4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19B71C8" w14:textId="77D50963" w:rsidR="002D3CC4" w:rsidRPr="0057256E" w:rsidRDefault="00955FC9" w:rsidP="002D3CC4">
            <w:pPr>
              <w:jc w:val="center"/>
            </w:pPr>
            <w:r>
              <w:t>--</w:t>
            </w:r>
          </w:p>
        </w:tc>
      </w:tr>
      <w:tr w:rsidR="00502BEF" w:rsidRPr="0057256E" w14:paraId="6E18B994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50A8A73" w14:textId="065715D7" w:rsidR="00502BEF" w:rsidRDefault="00502BEF" w:rsidP="002D3CC4">
            <w:r>
              <w:lastRenderedPageBreak/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250D2DD" w14:textId="77777777" w:rsidR="00502BEF" w:rsidRDefault="00CD41EE" w:rsidP="002D3CC4">
            <w:r>
              <w:t xml:space="preserve">Nav </w:t>
            </w:r>
            <w:r w:rsidR="00502BEF">
              <w:t>Bar Set Up Customer</w:t>
            </w:r>
          </w:p>
          <w:p w14:paraId="306E4E19" w14:textId="21BE0ED1" w:rsidR="00683983" w:rsidRDefault="00683983" w:rsidP="002D3CC4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24927B" w14:textId="77777777" w:rsidR="00502BEF" w:rsidRDefault="00502BEF" w:rsidP="002D3CC4">
            <w:pPr>
              <w:jc w:val="center"/>
            </w:pPr>
            <w:r>
              <w:t>31 JAN 2025</w:t>
            </w:r>
          </w:p>
          <w:p w14:paraId="12B6D35A" w14:textId="0E2C1B1C" w:rsidR="00502BEF" w:rsidRDefault="00502BEF" w:rsidP="002D3CC4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AD6D500" w14:textId="1CA1C85C" w:rsidR="00502BEF" w:rsidRDefault="00BC537D" w:rsidP="002D3CC4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EB62867" w14:textId="7F776E7B" w:rsidR="00502BEF" w:rsidRDefault="00836949" w:rsidP="002D3CC4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D38FB97" w14:textId="478941AF" w:rsidR="00502BEF" w:rsidRPr="0057256E" w:rsidRDefault="00967CCA" w:rsidP="002D3CC4">
            <w:pPr>
              <w:jc w:val="center"/>
            </w:pPr>
            <w:r>
              <w:t>Nihar Trivedi</w:t>
            </w:r>
          </w:p>
        </w:tc>
      </w:tr>
      <w:tr w:rsidR="00E6717B" w:rsidRPr="0057256E" w14:paraId="25AB1E66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70E1F5" w14:textId="2F106A62" w:rsidR="00E6717B" w:rsidRDefault="00E6717B" w:rsidP="00E6717B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F993199" w14:textId="47BE7247" w:rsidR="00E6717B" w:rsidRDefault="00CD41EE" w:rsidP="00E6717B">
            <w:r>
              <w:t xml:space="preserve">Nav </w:t>
            </w:r>
            <w:r w:rsidR="00E6717B">
              <w:t>Bar</w:t>
            </w:r>
            <w:r w:rsidR="00683983">
              <w:t>/Footer</w:t>
            </w:r>
            <w:r w:rsidR="00E6717B">
              <w:t xml:space="preserve"> Set Up Employee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D61D02" w14:textId="51031B8C" w:rsidR="00E6717B" w:rsidRDefault="00E6717B" w:rsidP="00E6717B">
            <w:pPr>
              <w:jc w:val="center"/>
            </w:pPr>
            <w:r>
              <w:t>03 FEB 2025</w:t>
            </w:r>
          </w:p>
          <w:p w14:paraId="231079E6" w14:textId="40187C18" w:rsidR="00E6717B" w:rsidRDefault="00E6717B" w:rsidP="00E6717B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A2132B0" w14:textId="07378DF8" w:rsidR="00E6717B" w:rsidRDefault="00BC537D" w:rsidP="00E6717B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A2645F" w14:textId="1216C735" w:rsidR="00E6717B" w:rsidRDefault="00836949" w:rsidP="00E6717B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EF199EE" w14:textId="068FA686" w:rsidR="00E6717B" w:rsidRPr="0057256E" w:rsidRDefault="00967CCA" w:rsidP="00E6717B">
            <w:pPr>
              <w:jc w:val="center"/>
            </w:pPr>
            <w:r>
              <w:t>Parin Zala</w:t>
            </w:r>
          </w:p>
        </w:tc>
      </w:tr>
      <w:tr w:rsidR="00453071" w:rsidRPr="0057256E" w14:paraId="126EAD17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090A38E" w14:textId="51A97DC8" w:rsidR="00453071" w:rsidRDefault="00453071" w:rsidP="00453071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7DF7A70" w14:textId="58305C55" w:rsidR="00453071" w:rsidRDefault="00CD41EE" w:rsidP="00453071">
            <w:r>
              <w:t xml:space="preserve">Nav </w:t>
            </w:r>
            <w:r w:rsidR="00453071">
              <w:t>Bar</w:t>
            </w:r>
            <w:r w:rsidR="00683983">
              <w:t>/Footer</w:t>
            </w:r>
            <w:r w:rsidR="00453071">
              <w:t xml:space="preserve"> Set Up </w:t>
            </w:r>
            <w:r w:rsidR="00683983">
              <w:t>Admin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6059684" w14:textId="1E9B0A30" w:rsidR="00453071" w:rsidRDefault="00453071" w:rsidP="00453071">
            <w:pPr>
              <w:jc w:val="center"/>
            </w:pPr>
            <w:r>
              <w:t>07 FEB 2025</w:t>
            </w:r>
          </w:p>
          <w:p w14:paraId="536924A1" w14:textId="2F6C2E2E" w:rsidR="00453071" w:rsidRDefault="00453071" w:rsidP="00453071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3AF1DC4" w14:textId="45909C05" w:rsidR="00453071" w:rsidRDefault="00BC537D" w:rsidP="00453071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015A38B" w14:textId="2A371470" w:rsidR="00453071" w:rsidRDefault="00836949" w:rsidP="00453071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930064F" w14:textId="1445BF4B" w:rsidR="00453071" w:rsidRPr="0057256E" w:rsidRDefault="00967CCA" w:rsidP="00453071">
            <w:pPr>
              <w:jc w:val="center"/>
            </w:pPr>
            <w:r>
              <w:t>Jyotin Tank</w:t>
            </w:r>
          </w:p>
        </w:tc>
      </w:tr>
      <w:tr w:rsidR="00453071" w:rsidRPr="0057256E" w14:paraId="27EA2A6B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6C62989" w14:textId="7C3049C5" w:rsidR="00453071" w:rsidRDefault="00453071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344CFA" w14:textId="7E0C5510" w:rsidR="00453071" w:rsidRDefault="00453071" w:rsidP="00453071">
            <w:r>
              <w:t>Progress Bar Setup of customer applications [customer/employee]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CD21225" w14:textId="77777777" w:rsidR="00453071" w:rsidRDefault="00453071" w:rsidP="00453071">
            <w:pPr>
              <w:jc w:val="center"/>
            </w:pPr>
            <w:r>
              <w:t>06 JAN 2025</w:t>
            </w:r>
          </w:p>
          <w:p w14:paraId="5079F55A" w14:textId="620EFA98" w:rsidR="00453071" w:rsidRPr="0057256E" w:rsidRDefault="00453071" w:rsidP="00453071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1C65223" w14:textId="1A2E8224" w:rsidR="00453071" w:rsidRPr="0057256E" w:rsidRDefault="00453071" w:rsidP="00453071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049FDC0" w14:textId="17D9186F" w:rsidR="00453071" w:rsidRDefault="00453071" w:rsidP="00453071">
            <w:pPr>
              <w:jc w:val="center"/>
            </w:pPr>
            <w:r>
              <w:t>02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198A477" w14:textId="402F62D3" w:rsidR="00453071" w:rsidRPr="0057256E" w:rsidRDefault="00453071" w:rsidP="00453071">
            <w:pPr>
              <w:jc w:val="center"/>
            </w:pPr>
            <w:r>
              <w:t>Jay Ramani</w:t>
            </w:r>
          </w:p>
        </w:tc>
      </w:tr>
      <w:tr w:rsidR="00453071" w:rsidRPr="0057256E" w14:paraId="5B6D2242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A8EE8CD" w14:textId="0B28489A" w:rsidR="00453071" w:rsidRPr="004812D8" w:rsidRDefault="00453071" w:rsidP="00453071">
            <w:pPr>
              <w:rPr>
                <w:highlight w:val="yellow"/>
              </w:rPr>
            </w:pPr>
            <w:r w:rsidRPr="004812D8">
              <w:rPr>
                <w:highlight w:val="yellow"/>
              </w:rP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785AD35" w14:textId="7007C963" w:rsidR="00453071" w:rsidRPr="004812D8" w:rsidRDefault="00453071" w:rsidP="00453071">
            <w:pPr>
              <w:rPr>
                <w:highlight w:val="yellow"/>
              </w:rPr>
            </w:pPr>
            <w:r w:rsidRPr="004812D8">
              <w:rPr>
                <w:highlight w:val="yellow"/>
              </w:rPr>
              <w:t>Hall Booking Front</w:t>
            </w:r>
            <w:r w:rsidR="00663006">
              <w:rPr>
                <w:highlight w:val="yellow"/>
              </w:rPr>
              <w:t>-</w:t>
            </w:r>
            <w:r w:rsidRPr="004812D8">
              <w:rPr>
                <w:highlight w:val="yellow"/>
              </w:rPr>
              <w:t>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A4CF23" w14:textId="61DB2468" w:rsidR="00453071" w:rsidRPr="004812D8" w:rsidRDefault="006E128E" w:rsidP="00453071">
            <w:pPr>
              <w:jc w:val="center"/>
              <w:rPr>
                <w:highlight w:val="yellow"/>
              </w:rPr>
            </w:pPr>
            <w:r w:rsidRPr="004812D8">
              <w:rPr>
                <w:highlight w:val="yellow"/>
              </w:rPr>
              <w:t>26</w:t>
            </w:r>
            <w:r w:rsidR="00453071" w:rsidRPr="004812D8">
              <w:rPr>
                <w:highlight w:val="yellow"/>
              </w:rPr>
              <w:t xml:space="preserve"> </w:t>
            </w:r>
            <w:r w:rsidR="008028C5" w:rsidRPr="004812D8">
              <w:rPr>
                <w:highlight w:val="yellow"/>
              </w:rPr>
              <w:t>Dec</w:t>
            </w:r>
            <w:r w:rsidR="00453071" w:rsidRPr="004812D8">
              <w:rPr>
                <w:highlight w:val="yellow"/>
              </w:rPr>
              <w:t xml:space="preserve"> 202</w:t>
            </w:r>
            <w:r w:rsidR="008028C5" w:rsidRPr="004812D8">
              <w:rPr>
                <w:highlight w:val="yellow"/>
              </w:rPr>
              <w:t>4</w:t>
            </w:r>
          </w:p>
          <w:p w14:paraId="4E528E97" w14:textId="2CAB6EC6" w:rsidR="00453071" w:rsidRPr="004812D8" w:rsidRDefault="00453071" w:rsidP="00453071">
            <w:pPr>
              <w:jc w:val="center"/>
              <w:rPr>
                <w:highlight w:val="yellow"/>
              </w:rPr>
            </w:pPr>
            <w:r w:rsidRPr="004812D8">
              <w:rPr>
                <w:highlight w:val="yellow"/>
              </w:rP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0350382" w14:textId="054356FB" w:rsidR="00453071" w:rsidRPr="004812D8" w:rsidRDefault="00453071" w:rsidP="00453071">
            <w:pPr>
              <w:jc w:val="center"/>
              <w:rPr>
                <w:highlight w:val="yellow"/>
              </w:rPr>
            </w:pPr>
            <w:r w:rsidRPr="004812D8">
              <w:rPr>
                <w:highlight w:val="yellow"/>
              </w:rP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2807B64" w14:textId="3A77624C" w:rsidR="00453071" w:rsidRPr="004812D8" w:rsidRDefault="00453071" w:rsidP="00453071">
            <w:pPr>
              <w:jc w:val="center"/>
              <w:rPr>
                <w:highlight w:val="yellow"/>
              </w:rPr>
            </w:pPr>
            <w:r w:rsidRPr="004812D8">
              <w:rPr>
                <w:highlight w:val="yellow"/>
              </w:rP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60A7D14" w14:textId="3F23C1E9" w:rsidR="00453071" w:rsidRPr="004812D8" w:rsidRDefault="00B538F3" w:rsidP="00453071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Jay Ramani</w:t>
            </w:r>
          </w:p>
        </w:tc>
      </w:tr>
      <w:tr w:rsidR="00453071" w:rsidRPr="0057256E" w14:paraId="183A2DD0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4C82E73" w14:textId="63A5BD69" w:rsidR="00453071" w:rsidRPr="0057256E" w:rsidRDefault="00453071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EAA978B" w14:textId="743A727A" w:rsidR="00453071" w:rsidRPr="0057256E" w:rsidRDefault="00453071" w:rsidP="00453071">
            <w:r>
              <w:t>House Tax Payment Employee Backend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F00069C" w14:textId="118D264D" w:rsidR="00453071" w:rsidRDefault="00453071" w:rsidP="00453071">
            <w:pPr>
              <w:jc w:val="center"/>
            </w:pPr>
            <w:r>
              <w:t>27 JAN 2025</w:t>
            </w:r>
          </w:p>
          <w:p w14:paraId="418477F4" w14:textId="7F0A6E21" w:rsidR="00453071" w:rsidRPr="0057256E" w:rsidRDefault="00453071" w:rsidP="00453071">
            <w:pPr>
              <w:jc w:val="center"/>
            </w:pPr>
            <w:r>
              <w:t>Monday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1FA97EC" w14:textId="036C7BA2" w:rsidR="00453071" w:rsidRPr="0057256E" w:rsidRDefault="00453071" w:rsidP="00453071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4C6DA4D" w14:textId="335B3C1C" w:rsidR="00453071" w:rsidRPr="0057256E" w:rsidRDefault="00453071" w:rsidP="00453071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B19F53" w14:textId="1A06B57E" w:rsidR="00453071" w:rsidRPr="0057256E" w:rsidRDefault="00453071" w:rsidP="00453071">
            <w:pPr>
              <w:jc w:val="center"/>
            </w:pPr>
            <w:r>
              <w:t>Jay Ramani</w:t>
            </w:r>
          </w:p>
        </w:tc>
      </w:tr>
      <w:tr w:rsidR="00453071" w:rsidRPr="0057256E" w14:paraId="48043ABA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AFC4561" w14:textId="248AB3D0" w:rsidR="00453071" w:rsidRPr="0057256E" w:rsidRDefault="00453071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AFE524A" w14:textId="1E1D812A" w:rsidR="00453071" w:rsidRPr="0057256E" w:rsidRDefault="00453071" w:rsidP="00453071">
            <w:r>
              <w:t>UseCase/Sequence/FlowChart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DC0A9CF" w14:textId="61E99750" w:rsidR="00453071" w:rsidRDefault="00453071" w:rsidP="00453071">
            <w:pPr>
              <w:jc w:val="center"/>
            </w:pPr>
            <w:r>
              <w:t>31 JAN 2025</w:t>
            </w:r>
          </w:p>
          <w:p w14:paraId="59A78F43" w14:textId="489828B8" w:rsidR="00453071" w:rsidRPr="0057256E" w:rsidRDefault="00453071" w:rsidP="00453071">
            <w:pPr>
              <w:jc w:val="center"/>
            </w:pPr>
            <w:r>
              <w:t>Friday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C2FE7E4" w14:textId="2664C92B" w:rsidR="00453071" w:rsidRPr="0057256E" w:rsidRDefault="00453071" w:rsidP="003B47A6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59C3CB7" w14:textId="5270748C" w:rsidR="00453071" w:rsidRPr="0057256E" w:rsidRDefault="00453071" w:rsidP="00453071">
            <w:pPr>
              <w:jc w:val="center"/>
            </w:pPr>
            <w:r>
              <w:t>03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5D21889" w14:textId="448AAD3B" w:rsidR="00453071" w:rsidRPr="0057256E" w:rsidRDefault="006205ED" w:rsidP="00453071">
            <w:pPr>
              <w:jc w:val="center"/>
            </w:pPr>
            <w:r>
              <w:t>--</w:t>
            </w:r>
          </w:p>
        </w:tc>
      </w:tr>
      <w:tr w:rsidR="00453071" w:rsidRPr="0057256E" w14:paraId="0492FD75" w14:textId="77777777" w:rsidTr="00FD530A">
        <w:trPr>
          <w:trHeight w:val="597"/>
        </w:trPr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5E84C7" w14:textId="3C30C63A" w:rsidR="00453071" w:rsidRDefault="00453071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18B078" w14:textId="408AEC51" w:rsidR="00453071" w:rsidRDefault="00453071" w:rsidP="00453071">
            <w:r>
              <w:t xml:space="preserve">Customer </w:t>
            </w:r>
            <w:r w:rsidR="003A0E8F">
              <w:t>Footer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E919CB2" w14:textId="77777777" w:rsidR="00453071" w:rsidRDefault="00453071" w:rsidP="00453071">
            <w:pPr>
              <w:jc w:val="center"/>
            </w:pPr>
            <w:r>
              <w:t>20 FEB 2025</w:t>
            </w:r>
          </w:p>
          <w:p w14:paraId="6236ADE7" w14:textId="0C430655" w:rsidR="00453071" w:rsidRPr="0057256E" w:rsidRDefault="00453071" w:rsidP="00453071">
            <w:pPr>
              <w:jc w:val="center"/>
            </w:pPr>
            <w:r>
              <w:t>Thursday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6BA6D9A" w14:textId="4D53C129" w:rsidR="00453071" w:rsidRPr="0057256E" w:rsidRDefault="003C4A02" w:rsidP="003B47A6">
            <w:pPr>
              <w:jc w:val="center"/>
            </w:pPr>
            <w:r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90BA25C" w14:textId="0721386F" w:rsidR="00453071" w:rsidRPr="0057256E" w:rsidRDefault="00453071" w:rsidP="00453071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E606F19" w14:textId="572AC995" w:rsidR="00453071" w:rsidRPr="0057256E" w:rsidRDefault="001D29A9" w:rsidP="00453071">
            <w:pPr>
              <w:jc w:val="center"/>
            </w:pPr>
            <w:r>
              <w:t>--</w:t>
            </w:r>
          </w:p>
        </w:tc>
      </w:tr>
      <w:tr w:rsidR="00453071" w:rsidRPr="0057256E" w14:paraId="56DB6C5A" w14:textId="77777777" w:rsidTr="003B69A0">
        <w:trPr>
          <w:trHeight w:val="50"/>
        </w:trPr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F26E2DA" w14:textId="296C1C7F" w:rsidR="00453071" w:rsidRDefault="00453071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1D983E9" w14:textId="62ADC28A" w:rsidR="00453071" w:rsidRDefault="00453071" w:rsidP="00453071">
            <w:r>
              <w:t>Public Holidays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1543DF5" w14:textId="77777777" w:rsidR="00453071" w:rsidRDefault="00453071" w:rsidP="00453071">
            <w:pPr>
              <w:jc w:val="center"/>
            </w:pPr>
            <w:r>
              <w:t>20 FEB 2025</w:t>
            </w:r>
          </w:p>
          <w:p w14:paraId="00A65CC3" w14:textId="2290DDEF" w:rsidR="00453071" w:rsidRPr="0057256E" w:rsidRDefault="00EA5687" w:rsidP="00453071">
            <w:pPr>
              <w:jc w:val="center"/>
            </w:pPr>
            <w:r>
              <w:lastRenderedPageBreak/>
              <w:t>Manually Credits of all members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9415386" w14:textId="4FA0BA58" w:rsidR="00453071" w:rsidRPr="0057256E" w:rsidRDefault="003C4A02" w:rsidP="003B47A6">
            <w:pPr>
              <w:jc w:val="center"/>
            </w:pPr>
            <w:r>
              <w:lastRenderedPageBreak/>
              <w:t>--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2DF561" w14:textId="708AB2E1" w:rsidR="00453071" w:rsidRDefault="00453071" w:rsidP="00453071">
            <w:pPr>
              <w:jc w:val="center"/>
            </w:pPr>
            <w:r>
              <w:t>01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02B43F9" w14:textId="391484CA" w:rsidR="00453071" w:rsidRPr="0057256E" w:rsidRDefault="0064255F" w:rsidP="00453071">
            <w:pPr>
              <w:jc w:val="center"/>
            </w:pPr>
            <w:r>
              <w:t>Sneh Faldu</w:t>
            </w:r>
          </w:p>
        </w:tc>
      </w:tr>
      <w:tr w:rsidR="003B69A0" w:rsidRPr="0057256E" w14:paraId="38912387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8D473C2" w14:textId="25B8A7E3" w:rsidR="003B69A0" w:rsidRDefault="003B69A0" w:rsidP="00453071">
            <w:r>
              <w:t xml:space="preserve">Name 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969CD51" w14:textId="72B9E65E" w:rsidR="003B69A0" w:rsidRDefault="003B69A0" w:rsidP="00453071">
            <w:r>
              <w:t>Credits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F66F39" w14:textId="77777777" w:rsidR="003B69A0" w:rsidRDefault="003B69A0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B15AC88" w14:textId="77777777" w:rsidR="003B69A0" w:rsidRDefault="003B69A0" w:rsidP="003B47A6">
            <w:pPr>
              <w:jc w:val="center"/>
            </w:pPr>
          </w:p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988BA8B" w14:textId="77777777" w:rsidR="003B69A0" w:rsidRDefault="003B69A0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D6937DF" w14:textId="77777777" w:rsidR="003B69A0" w:rsidRDefault="003B69A0" w:rsidP="00453071">
            <w:pPr>
              <w:jc w:val="center"/>
            </w:pPr>
          </w:p>
        </w:tc>
      </w:tr>
      <w:tr w:rsidR="00453071" w:rsidRPr="0057256E" w14:paraId="2E0FA146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B8E5152" w14:textId="150A6F94" w:rsidR="00453071" w:rsidRDefault="009E03AD" w:rsidP="00453071">
            <w:r>
              <w:t>Parin Zala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DD29F2B" w14:textId="2CBC6610" w:rsidR="00453071" w:rsidRDefault="00A60833" w:rsidP="00453071">
            <w:r>
              <w:t>1</w:t>
            </w:r>
            <w:r w:rsidR="00D94AF5">
              <w:t>1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430E926" w14:textId="72C552A3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36D16F1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B1607F9" w14:textId="059E25E2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73CAEEE" w14:textId="4E4D46B3" w:rsidR="00453071" w:rsidRDefault="00453071" w:rsidP="00453071">
            <w:pPr>
              <w:jc w:val="center"/>
            </w:pPr>
          </w:p>
        </w:tc>
      </w:tr>
      <w:tr w:rsidR="00453071" w:rsidRPr="0057256E" w14:paraId="25B4325E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8077F33" w14:textId="279AD8A0" w:rsidR="00453071" w:rsidRDefault="009E03AD" w:rsidP="00453071">
            <w:r>
              <w:t>Sneh Faldu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2A7A6C4" w14:textId="6FC94754" w:rsidR="00453071" w:rsidRDefault="009B4D2C" w:rsidP="00453071">
            <w:r>
              <w:t>1</w:t>
            </w:r>
            <w:r w:rsidR="00E63E0D">
              <w:t>0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4B55B82" w14:textId="17002DC1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C846DCE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F756108" w14:textId="3C533B2F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5187102" w14:textId="690D3FBE" w:rsidR="00453071" w:rsidRDefault="00453071" w:rsidP="00453071">
            <w:pPr>
              <w:jc w:val="center"/>
            </w:pPr>
          </w:p>
        </w:tc>
      </w:tr>
      <w:tr w:rsidR="00453071" w:rsidRPr="0057256E" w14:paraId="4C5305DE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54DCE2E" w14:textId="7455E518" w:rsidR="009E03AD" w:rsidRPr="0057256E" w:rsidRDefault="009E03AD" w:rsidP="00453071">
            <w:r>
              <w:t>Nihar Trivedi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4EBA807" w14:textId="70B35E1F" w:rsidR="00453071" w:rsidRPr="0057256E" w:rsidRDefault="009F61DF" w:rsidP="00453071">
            <w:r>
              <w:t>1</w:t>
            </w:r>
            <w:r w:rsidR="00E6157E">
              <w:t>1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F9A1546" w14:textId="1F85ACF6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2ED44E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FD69B9E" w14:textId="13AAEE53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71CF0EA" w14:textId="31332F50" w:rsidR="00453071" w:rsidRPr="0057256E" w:rsidRDefault="00453071" w:rsidP="00453071">
            <w:pPr>
              <w:jc w:val="center"/>
            </w:pPr>
          </w:p>
        </w:tc>
      </w:tr>
      <w:tr w:rsidR="00453071" w:rsidRPr="0057256E" w14:paraId="33EF7AE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814ECB8" w14:textId="08CA8541" w:rsidR="00453071" w:rsidRPr="0057256E" w:rsidRDefault="009E03AD" w:rsidP="00453071">
            <w:r>
              <w:t>Jay Ramani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5CA04DE" w14:textId="166DEA21" w:rsidR="00453071" w:rsidRPr="0057256E" w:rsidRDefault="0027268D" w:rsidP="00453071">
            <w:r>
              <w:t>2</w:t>
            </w:r>
            <w:r w:rsidR="00E63E0D"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2299110" w14:textId="6C5AD8EA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FAEF98A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4AB9FA1" w14:textId="67EF8F57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717B7B6" w14:textId="526AD80F" w:rsidR="00453071" w:rsidRPr="0057256E" w:rsidRDefault="00453071" w:rsidP="00453071">
            <w:pPr>
              <w:jc w:val="center"/>
            </w:pPr>
          </w:p>
        </w:tc>
      </w:tr>
      <w:tr w:rsidR="00453071" w:rsidRPr="0057256E" w14:paraId="3C8C0D6C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FBD180B" w14:textId="31F07E3B" w:rsidR="00453071" w:rsidRDefault="009E03AD" w:rsidP="00453071">
            <w:r>
              <w:t>Jyotin Tank</w:t>
            </w:r>
          </w:p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4504E51" w14:textId="3FC5E480" w:rsidR="00453071" w:rsidRDefault="00226699" w:rsidP="00453071">
            <w:r>
              <w:t>1</w:t>
            </w:r>
            <w:r w:rsidR="00EB4177">
              <w:t>1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7D937B0" w14:textId="5D2D8EB3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33A58F8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073E980" w14:textId="230A4CB5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9D1B150" w14:textId="704BB276" w:rsidR="00453071" w:rsidRPr="0057256E" w:rsidRDefault="00453071" w:rsidP="00453071">
            <w:pPr>
              <w:jc w:val="center"/>
            </w:pPr>
          </w:p>
        </w:tc>
      </w:tr>
      <w:tr w:rsidR="00453071" w:rsidRPr="0057256E" w14:paraId="02958A1A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369ABA4" w14:textId="6B552CE1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7EAAA9D" w14:textId="5AFB0755" w:rsidR="00453071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0A02293" w14:textId="2919A254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A5B3D90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955A72F" w14:textId="66EE31D8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5FBA929" w14:textId="01CB14EB" w:rsidR="00453071" w:rsidRPr="0057256E" w:rsidRDefault="00453071" w:rsidP="00453071">
            <w:pPr>
              <w:jc w:val="center"/>
            </w:pPr>
          </w:p>
        </w:tc>
      </w:tr>
      <w:tr w:rsidR="00453071" w:rsidRPr="0057256E" w14:paraId="47EB9AD4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54A3208" w14:textId="09D08D9D" w:rsidR="00453071" w:rsidRPr="0057256E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A6E0F09" w14:textId="1E49A1CA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B43939A" w14:textId="47443247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8251CA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6B4636A" w14:textId="64D48020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156BF0A" w14:textId="3DA7AE3F" w:rsidR="00453071" w:rsidRPr="0057256E" w:rsidRDefault="00453071" w:rsidP="00453071">
            <w:pPr>
              <w:jc w:val="center"/>
            </w:pPr>
          </w:p>
        </w:tc>
      </w:tr>
      <w:tr w:rsidR="00453071" w:rsidRPr="0057256E" w14:paraId="4492927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49F99B2" w14:textId="280F7B05" w:rsidR="00453071" w:rsidRPr="0057256E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9D823F8" w14:textId="019ABB48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3E8C6EC" w14:textId="6D26B92C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4241FCE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71AFDB" w14:textId="39D9A1F3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274594D" w14:textId="20D5819A" w:rsidR="00453071" w:rsidRPr="0057256E" w:rsidRDefault="00453071" w:rsidP="00453071">
            <w:pPr>
              <w:jc w:val="center"/>
            </w:pPr>
          </w:p>
        </w:tc>
      </w:tr>
      <w:tr w:rsidR="00453071" w:rsidRPr="0057256E" w14:paraId="1333C49A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63AA438" w14:textId="6BE462FA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2BA9DF6" w14:textId="36BF81D4" w:rsidR="00453071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C4AA0E4" w14:textId="47D44DF5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0AF8FB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DFEB131" w14:textId="18D1E895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EE06FF4" w14:textId="74EF3BB1" w:rsidR="00453071" w:rsidRPr="0057256E" w:rsidRDefault="00453071" w:rsidP="00453071">
            <w:pPr>
              <w:jc w:val="center"/>
            </w:pPr>
          </w:p>
        </w:tc>
      </w:tr>
      <w:tr w:rsidR="00453071" w:rsidRPr="0057256E" w14:paraId="23219E56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8E300C7" w14:textId="76AB4E37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7A19F3E" w14:textId="58880EC4" w:rsidR="00453071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E66FC44" w14:textId="04F57B4E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FE8A85F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B904577" w14:textId="67BE2745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8C5B0F0" w14:textId="33B5FD2B" w:rsidR="00453071" w:rsidRPr="0057256E" w:rsidRDefault="00453071" w:rsidP="00453071">
            <w:pPr>
              <w:jc w:val="center"/>
            </w:pPr>
          </w:p>
        </w:tc>
      </w:tr>
      <w:tr w:rsidR="00453071" w:rsidRPr="0057256E" w14:paraId="70A17E38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6091774" w14:textId="60C730C5" w:rsidR="00453071" w:rsidRPr="0057256E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5D5872B" w14:textId="73676629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BAF6825" w14:textId="033A6CAA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33B2005" w14:textId="0312CC76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C49EA1E" w14:textId="6EDF2EC9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A7562B" w14:textId="24E48C18" w:rsidR="00453071" w:rsidRPr="0057256E" w:rsidRDefault="00453071" w:rsidP="00453071">
            <w:pPr>
              <w:jc w:val="center"/>
            </w:pPr>
          </w:p>
        </w:tc>
      </w:tr>
      <w:tr w:rsidR="00453071" w:rsidRPr="0057256E" w14:paraId="55797423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E7418EF" w14:textId="603A4493" w:rsidR="00453071" w:rsidRPr="0057256E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6ED8CEC" w14:textId="1D04E7B8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441C91" w14:textId="276C35AB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08B08F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D0D62FE" w14:textId="1E361D0B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9B64DF" w14:textId="54A6CDE8" w:rsidR="00453071" w:rsidRPr="0057256E" w:rsidRDefault="00453071" w:rsidP="00453071">
            <w:pPr>
              <w:jc w:val="center"/>
            </w:pPr>
          </w:p>
        </w:tc>
      </w:tr>
      <w:tr w:rsidR="00453071" w:rsidRPr="0057256E" w14:paraId="2ECD040B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51D1126" w14:textId="4466C68D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727D4F7" w14:textId="7C0AC64F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E21F2CD" w14:textId="7D53ADD8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76C920B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2B753A" w14:textId="74CD1E27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D3D2BFA" w14:textId="3665A73A" w:rsidR="00453071" w:rsidRPr="0057256E" w:rsidRDefault="00453071" w:rsidP="00453071">
            <w:pPr>
              <w:jc w:val="center"/>
            </w:pPr>
          </w:p>
        </w:tc>
      </w:tr>
      <w:tr w:rsidR="00453071" w:rsidRPr="0057256E" w14:paraId="4C407905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42D265A" w14:textId="1EF2D29C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3250AD5" w14:textId="4B3DDA77" w:rsidR="00453071" w:rsidRPr="0057256E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F1D79CC" w14:textId="0E4137AD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8D68104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82064AC" w14:textId="4F4CAAB6" w:rsidR="00453071" w:rsidRPr="0057256E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DC2FBBE" w14:textId="35DBE0D2" w:rsidR="00453071" w:rsidRPr="0057256E" w:rsidRDefault="00453071" w:rsidP="00453071">
            <w:pPr>
              <w:jc w:val="center"/>
            </w:pPr>
          </w:p>
        </w:tc>
      </w:tr>
      <w:tr w:rsidR="00453071" w:rsidRPr="0057256E" w14:paraId="2790543E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3B60DAE" w14:textId="7929EE2C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A37AD9E" w14:textId="0E0F39D2" w:rsidR="00453071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50C6554" w14:textId="7701933A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7984D09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8D0467C" w14:textId="1609B91D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92CD265" w14:textId="64867A2B" w:rsidR="00453071" w:rsidRPr="0057256E" w:rsidRDefault="00453071" w:rsidP="00453071">
            <w:pPr>
              <w:jc w:val="center"/>
            </w:pPr>
          </w:p>
        </w:tc>
      </w:tr>
      <w:tr w:rsidR="00453071" w:rsidRPr="0057256E" w14:paraId="7146D502" w14:textId="77777777" w:rsidTr="0030305E">
        <w:tc>
          <w:tcPr>
            <w:tcW w:w="114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D84A1F2" w14:textId="5030ABA7" w:rsidR="00453071" w:rsidRDefault="00453071" w:rsidP="00453071"/>
        </w:tc>
        <w:tc>
          <w:tcPr>
            <w:tcW w:w="137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445B1D4" w14:textId="2B82B398" w:rsidR="00453071" w:rsidRDefault="00453071" w:rsidP="00453071"/>
        </w:tc>
        <w:tc>
          <w:tcPr>
            <w:tcW w:w="65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0C407F4" w14:textId="127A1ECB" w:rsidR="00453071" w:rsidRPr="0057256E" w:rsidRDefault="00453071" w:rsidP="00453071">
            <w:pPr>
              <w:jc w:val="center"/>
            </w:pPr>
          </w:p>
        </w:tc>
        <w:tc>
          <w:tcPr>
            <w:tcW w:w="712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B71F1E1" w14:textId="77777777" w:rsidR="00453071" w:rsidRPr="0057256E" w:rsidRDefault="00453071" w:rsidP="00453071"/>
        </w:tc>
        <w:tc>
          <w:tcPr>
            <w:tcW w:w="38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D594791" w14:textId="041EC546" w:rsidR="00453071" w:rsidRDefault="00453071" w:rsidP="00453071">
            <w:pPr>
              <w:jc w:val="center"/>
            </w:pPr>
          </w:p>
        </w:tc>
        <w:tc>
          <w:tcPr>
            <w:tcW w:w="73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51B3ED9" w14:textId="58A319B9" w:rsidR="00453071" w:rsidRPr="0057256E" w:rsidRDefault="00453071" w:rsidP="00453071">
            <w:pPr>
              <w:jc w:val="center"/>
            </w:pPr>
          </w:p>
        </w:tc>
      </w:tr>
    </w:tbl>
    <w:p w14:paraId="2F69343D" w14:textId="77777777" w:rsidR="00806FF3" w:rsidRPr="00562601" w:rsidRDefault="00806FF3" w:rsidP="00562601">
      <w:pPr>
        <w:spacing w:before="0" w:after="0"/>
        <w:rPr>
          <w:sz w:val="12"/>
        </w:rPr>
      </w:pPr>
    </w:p>
    <w:sectPr w:rsidR="00806FF3" w:rsidRPr="00562601" w:rsidSect="00562601">
      <w:headerReference w:type="default" r:id="rId8"/>
      <w:footerReference w:type="default" r:id="rId9"/>
      <w:pgSz w:w="15840" w:h="12240" w:orient="landscape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EF112" w14:textId="77777777" w:rsidR="000306BD" w:rsidRDefault="000306BD" w:rsidP="00650259">
      <w:pPr>
        <w:spacing w:line="240" w:lineRule="auto"/>
      </w:pPr>
      <w:r>
        <w:separator/>
      </w:r>
    </w:p>
  </w:endnote>
  <w:endnote w:type="continuationSeparator" w:id="0">
    <w:p w14:paraId="50C9EE6A" w14:textId="77777777" w:rsidR="000306BD" w:rsidRDefault="000306BD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30A2A7-B999-4F53-B01D-17622EBFFCAD}"/>
    <w:embedBold r:id="rId2" w:fontKey="{53248404-225E-4343-BD4A-3E36888CD93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81E1A74-E6AF-4E2F-BA2E-B92C516759DC}"/>
    <w:embedBold r:id="rId4" w:fontKey="{F87852DD-898C-4C27-9F74-E8330A9FDB21}"/>
    <w:embedItalic r:id="rId5" w:fontKey="{2989AD27-9A12-4CF8-BD0E-2F255BC1F93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A62FAC29-FC48-48A8-88DE-9470E0B229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6480"/>
      <w:gridCol w:w="6480"/>
    </w:tblGrid>
    <w:tr w:rsidR="00562601" w:rsidRPr="00562601" w14:paraId="24EAD367" w14:textId="77777777" w:rsidTr="00562601">
      <w:tc>
        <w:tcPr>
          <w:tcW w:w="2500" w:type="pct"/>
          <w:vAlign w:val="center"/>
        </w:tcPr>
        <w:p w14:paraId="495DD5B2" w14:textId="764CC7E8" w:rsidR="00562601" w:rsidRPr="00562601" w:rsidRDefault="00562601" w:rsidP="002B69B4">
          <w:pPr>
            <w:tabs>
              <w:tab w:val="center" w:pos="4680"/>
              <w:tab w:val="right" w:pos="9810"/>
            </w:tabs>
            <w:spacing w:before="0" w:line="240" w:lineRule="auto"/>
            <w:rPr>
              <w:sz w:val="18"/>
              <w:szCs w:val="24"/>
            </w:rPr>
          </w:pPr>
        </w:p>
      </w:tc>
      <w:tc>
        <w:tcPr>
          <w:tcW w:w="2500" w:type="pct"/>
          <w:vAlign w:val="center"/>
        </w:tcPr>
        <w:p w14:paraId="2FDBF8F6" w14:textId="3239E664" w:rsidR="00562601" w:rsidRPr="00562601" w:rsidRDefault="00562601" w:rsidP="00562601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sz w:val="18"/>
              <w:szCs w:val="24"/>
            </w:rPr>
          </w:pPr>
        </w:p>
      </w:tc>
    </w:tr>
  </w:tbl>
  <w:p w14:paraId="5FBCEEAF" w14:textId="77777777" w:rsidR="00562601" w:rsidRDefault="00562601" w:rsidP="00562601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70397" w14:textId="77777777" w:rsidR="000306BD" w:rsidRDefault="000306BD" w:rsidP="00650259">
      <w:pPr>
        <w:spacing w:line="240" w:lineRule="auto"/>
      </w:pPr>
      <w:r>
        <w:separator/>
      </w:r>
    </w:p>
  </w:footnote>
  <w:footnote w:type="continuationSeparator" w:id="0">
    <w:p w14:paraId="03BA38D9" w14:textId="77777777" w:rsidR="000306BD" w:rsidRDefault="000306BD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shd w:val="clear" w:color="auto" w:fill="731F1C" w:themeFill="accent5"/>
      <w:tblLook w:val="04A0" w:firstRow="1" w:lastRow="0" w:firstColumn="1" w:lastColumn="0" w:noHBand="0" w:noVBand="1"/>
    </w:tblPr>
    <w:tblGrid>
      <w:gridCol w:w="1169"/>
      <w:gridCol w:w="11791"/>
    </w:tblGrid>
    <w:tr w:rsidR="00562601" w:rsidRPr="00562601" w14:paraId="4C99D98A" w14:textId="77777777" w:rsidTr="002D3A9F">
      <w:trPr>
        <w:trHeight w:val="990"/>
      </w:trPr>
      <w:tc>
        <w:tcPr>
          <w:tcW w:w="451" w:type="pct"/>
          <w:shd w:val="clear" w:color="auto" w:fill="731F1C" w:themeFill="accent5"/>
          <w:vAlign w:val="center"/>
        </w:tcPr>
        <w:p w14:paraId="4714849D" w14:textId="77777777" w:rsidR="00562601" w:rsidRPr="00562601" w:rsidRDefault="00562601" w:rsidP="00562601">
          <w:pPr>
            <w:tabs>
              <w:tab w:val="center" w:pos="4680"/>
              <w:tab w:val="right" w:pos="9360"/>
            </w:tabs>
            <w:spacing w:before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562601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29B4E8A2" wp14:editId="1C4D57E9">
                <wp:extent cx="457200" cy="457200"/>
                <wp:effectExtent l="0" t="0" r="0" b="0"/>
                <wp:docPr id="1" name="Graphic 1" descr="Month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49" w:type="pct"/>
          <w:shd w:val="clear" w:color="auto" w:fill="731F1C" w:themeFill="accent5"/>
          <w:vAlign w:val="center"/>
        </w:tcPr>
        <w:p w14:paraId="79304A28" w14:textId="60A7D17A" w:rsidR="00562601" w:rsidRPr="002B69B4" w:rsidRDefault="00716840" w:rsidP="002B69B4">
          <w:pPr>
            <w:pStyle w:val="Header"/>
          </w:pPr>
          <w:r>
            <w:t xml:space="preserve">5DC403-Review 3 Task Submission </w:t>
          </w:r>
          <w:r w:rsidR="00716924">
            <w:t>/ Credit System</w:t>
          </w:r>
        </w:p>
      </w:tc>
    </w:tr>
  </w:tbl>
  <w:p w14:paraId="453B6A75" w14:textId="77777777" w:rsidR="00562601" w:rsidRDefault="00562601" w:rsidP="00562601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81763408">
    <w:abstractNumId w:val="11"/>
  </w:num>
  <w:num w:numId="2" w16cid:durableId="2021463435">
    <w:abstractNumId w:val="7"/>
  </w:num>
  <w:num w:numId="3" w16cid:durableId="1082407193">
    <w:abstractNumId w:val="15"/>
  </w:num>
  <w:num w:numId="4" w16cid:durableId="1760055717">
    <w:abstractNumId w:val="12"/>
  </w:num>
  <w:num w:numId="5" w16cid:durableId="1087924663">
    <w:abstractNumId w:val="13"/>
  </w:num>
  <w:num w:numId="6" w16cid:durableId="1965037037">
    <w:abstractNumId w:val="19"/>
  </w:num>
  <w:num w:numId="7" w16cid:durableId="934484536">
    <w:abstractNumId w:val="6"/>
  </w:num>
  <w:num w:numId="8" w16cid:durableId="1665351690">
    <w:abstractNumId w:val="10"/>
  </w:num>
  <w:num w:numId="9" w16cid:durableId="2007853940">
    <w:abstractNumId w:val="17"/>
  </w:num>
  <w:num w:numId="10" w16cid:durableId="1394619906">
    <w:abstractNumId w:val="1"/>
  </w:num>
  <w:num w:numId="11" w16cid:durableId="1204832566">
    <w:abstractNumId w:val="5"/>
  </w:num>
  <w:num w:numId="12" w16cid:durableId="1902980419">
    <w:abstractNumId w:val="0"/>
  </w:num>
  <w:num w:numId="13" w16cid:durableId="77755888">
    <w:abstractNumId w:val="2"/>
  </w:num>
  <w:num w:numId="14" w16cid:durableId="1800148572">
    <w:abstractNumId w:val="9"/>
  </w:num>
  <w:num w:numId="15" w16cid:durableId="832994176">
    <w:abstractNumId w:val="8"/>
  </w:num>
  <w:num w:numId="16" w16cid:durableId="315380401">
    <w:abstractNumId w:val="16"/>
  </w:num>
  <w:num w:numId="17" w16cid:durableId="1802725466">
    <w:abstractNumId w:val="3"/>
  </w:num>
  <w:num w:numId="18" w16cid:durableId="1313175425">
    <w:abstractNumId w:val="21"/>
  </w:num>
  <w:num w:numId="19" w16cid:durableId="562645473">
    <w:abstractNumId w:val="18"/>
  </w:num>
  <w:num w:numId="20" w16cid:durableId="1800493997">
    <w:abstractNumId w:val="14"/>
  </w:num>
  <w:num w:numId="21" w16cid:durableId="2082218401">
    <w:abstractNumId w:val="20"/>
  </w:num>
  <w:num w:numId="22" w16cid:durableId="158283782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840"/>
    <w:rsid w:val="00003B30"/>
    <w:rsid w:val="00023A65"/>
    <w:rsid w:val="000273DB"/>
    <w:rsid w:val="000306BD"/>
    <w:rsid w:val="00045CA6"/>
    <w:rsid w:val="0005057F"/>
    <w:rsid w:val="00052382"/>
    <w:rsid w:val="00061D91"/>
    <w:rsid w:val="00063CE3"/>
    <w:rsid w:val="00064426"/>
    <w:rsid w:val="0006568A"/>
    <w:rsid w:val="000679BB"/>
    <w:rsid w:val="00070267"/>
    <w:rsid w:val="00076F0F"/>
    <w:rsid w:val="00084253"/>
    <w:rsid w:val="0009697D"/>
    <w:rsid w:val="000A7C3E"/>
    <w:rsid w:val="000B2486"/>
    <w:rsid w:val="000B326D"/>
    <w:rsid w:val="000C04F2"/>
    <w:rsid w:val="000D181E"/>
    <w:rsid w:val="000D1F49"/>
    <w:rsid w:val="000E7047"/>
    <w:rsid w:val="000F2744"/>
    <w:rsid w:val="000F2FAB"/>
    <w:rsid w:val="000F5C88"/>
    <w:rsid w:val="00144A5D"/>
    <w:rsid w:val="001667B8"/>
    <w:rsid w:val="001727CA"/>
    <w:rsid w:val="00175562"/>
    <w:rsid w:val="00196305"/>
    <w:rsid w:val="001B268C"/>
    <w:rsid w:val="001B6C9D"/>
    <w:rsid w:val="001C6D53"/>
    <w:rsid w:val="001D1E72"/>
    <w:rsid w:val="001D29A9"/>
    <w:rsid w:val="001E2D8F"/>
    <w:rsid w:val="001E31E6"/>
    <w:rsid w:val="001F6108"/>
    <w:rsid w:val="00200A0C"/>
    <w:rsid w:val="002058C3"/>
    <w:rsid w:val="002059FA"/>
    <w:rsid w:val="00206F87"/>
    <w:rsid w:val="00213EAD"/>
    <w:rsid w:val="0022440E"/>
    <w:rsid w:val="002262B7"/>
    <w:rsid w:val="00226699"/>
    <w:rsid w:val="00230778"/>
    <w:rsid w:val="00231F0C"/>
    <w:rsid w:val="00234947"/>
    <w:rsid w:val="00240D06"/>
    <w:rsid w:val="00243736"/>
    <w:rsid w:val="00263650"/>
    <w:rsid w:val="00266AE4"/>
    <w:rsid w:val="00267868"/>
    <w:rsid w:val="0027268D"/>
    <w:rsid w:val="002768F4"/>
    <w:rsid w:val="00276DD4"/>
    <w:rsid w:val="00295ED1"/>
    <w:rsid w:val="002B4C28"/>
    <w:rsid w:val="002B69B4"/>
    <w:rsid w:val="002C56E6"/>
    <w:rsid w:val="002C655B"/>
    <w:rsid w:val="002D3A9F"/>
    <w:rsid w:val="002D3CC4"/>
    <w:rsid w:val="002E4549"/>
    <w:rsid w:val="002E65AA"/>
    <w:rsid w:val="002E7B4B"/>
    <w:rsid w:val="0030305E"/>
    <w:rsid w:val="00310190"/>
    <w:rsid w:val="00311B04"/>
    <w:rsid w:val="003426D0"/>
    <w:rsid w:val="00354B3D"/>
    <w:rsid w:val="00357ABE"/>
    <w:rsid w:val="00360759"/>
    <w:rsid w:val="00361A6F"/>
    <w:rsid w:val="00361E11"/>
    <w:rsid w:val="00376593"/>
    <w:rsid w:val="003A034B"/>
    <w:rsid w:val="003A0E8F"/>
    <w:rsid w:val="003A2E79"/>
    <w:rsid w:val="003B1990"/>
    <w:rsid w:val="003B29F4"/>
    <w:rsid w:val="003B4744"/>
    <w:rsid w:val="003B47A6"/>
    <w:rsid w:val="003B69A0"/>
    <w:rsid w:val="003C4A02"/>
    <w:rsid w:val="003D0C44"/>
    <w:rsid w:val="003D7AA9"/>
    <w:rsid w:val="003E224A"/>
    <w:rsid w:val="003F0847"/>
    <w:rsid w:val="0040090B"/>
    <w:rsid w:val="00413541"/>
    <w:rsid w:val="00446538"/>
    <w:rsid w:val="00453071"/>
    <w:rsid w:val="0045605B"/>
    <w:rsid w:val="0046302A"/>
    <w:rsid w:val="00474C4E"/>
    <w:rsid w:val="004812D8"/>
    <w:rsid w:val="00484E18"/>
    <w:rsid w:val="0048653F"/>
    <w:rsid w:val="00487D2D"/>
    <w:rsid w:val="00490D4F"/>
    <w:rsid w:val="0049644F"/>
    <w:rsid w:val="004A06B6"/>
    <w:rsid w:val="004A7C67"/>
    <w:rsid w:val="004D5D62"/>
    <w:rsid w:val="004D7485"/>
    <w:rsid w:val="004E0AF3"/>
    <w:rsid w:val="004E19E6"/>
    <w:rsid w:val="004E5BDC"/>
    <w:rsid w:val="004F6FE3"/>
    <w:rsid w:val="00502BEF"/>
    <w:rsid w:val="0050604A"/>
    <w:rsid w:val="005112D0"/>
    <w:rsid w:val="00511815"/>
    <w:rsid w:val="005201F7"/>
    <w:rsid w:val="00522FC0"/>
    <w:rsid w:val="00562601"/>
    <w:rsid w:val="0057256E"/>
    <w:rsid w:val="0057384F"/>
    <w:rsid w:val="00577E06"/>
    <w:rsid w:val="00582724"/>
    <w:rsid w:val="00591D93"/>
    <w:rsid w:val="00596935"/>
    <w:rsid w:val="00597953"/>
    <w:rsid w:val="005A125E"/>
    <w:rsid w:val="005A3BF7"/>
    <w:rsid w:val="005B20FB"/>
    <w:rsid w:val="005E6073"/>
    <w:rsid w:val="005E63E8"/>
    <w:rsid w:val="005F2035"/>
    <w:rsid w:val="005F7990"/>
    <w:rsid w:val="0060335C"/>
    <w:rsid w:val="00611AF9"/>
    <w:rsid w:val="0061202B"/>
    <w:rsid w:val="006205ED"/>
    <w:rsid w:val="006274B6"/>
    <w:rsid w:val="0063522F"/>
    <w:rsid w:val="0063739C"/>
    <w:rsid w:val="0064255F"/>
    <w:rsid w:val="00643BDF"/>
    <w:rsid w:val="0064640F"/>
    <w:rsid w:val="00647EAA"/>
    <w:rsid w:val="00650259"/>
    <w:rsid w:val="006579D2"/>
    <w:rsid w:val="00663006"/>
    <w:rsid w:val="00681DA2"/>
    <w:rsid w:val="00683983"/>
    <w:rsid w:val="006844BA"/>
    <w:rsid w:val="00684BD9"/>
    <w:rsid w:val="006A11F2"/>
    <w:rsid w:val="006B52A5"/>
    <w:rsid w:val="006D4B65"/>
    <w:rsid w:val="006E128E"/>
    <w:rsid w:val="006E1EFA"/>
    <w:rsid w:val="006E74D0"/>
    <w:rsid w:val="006F1ABF"/>
    <w:rsid w:val="0071110C"/>
    <w:rsid w:val="007124E9"/>
    <w:rsid w:val="00716840"/>
    <w:rsid w:val="00716924"/>
    <w:rsid w:val="00732A06"/>
    <w:rsid w:val="00735FC2"/>
    <w:rsid w:val="00741A38"/>
    <w:rsid w:val="007501F1"/>
    <w:rsid w:val="00764BDE"/>
    <w:rsid w:val="00770F25"/>
    <w:rsid w:val="00774C52"/>
    <w:rsid w:val="007871F9"/>
    <w:rsid w:val="007A35A8"/>
    <w:rsid w:val="007B0A85"/>
    <w:rsid w:val="007C6A52"/>
    <w:rsid w:val="007C7F61"/>
    <w:rsid w:val="007C7FE5"/>
    <w:rsid w:val="007D7416"/>
    <w:rsid w:val="008028C5"/>
    <w:rsid w:val="00806FF3"/>
    <w:rsid w:val="008104A2"/>
    <w:rsid w:val="0082043E"/>
    <w:rsid w:val="0083083B"/>
    <w:rsid w:val="00834DBC"/>
    <w:rsid w:val="00836949"/>
    <w:rsid w:val="0084134E"/>
    <w:rsid w:val="008507F5"/>
    <w:rsid w:val="008614A9"/>
    <w:rsid w:val="0086612C"/>
    <w:rsid w:val="00871F9A"/>
    <w:rsid w:val="008742D8"/>
    <w:rsid w:val="0088181F"/>
    <w:rsid w:val="0088217E"/>
    <w:rsid w:val="00882408"/>
    <w:rsid w:val="008D0B42"/>
    <w:rsid w:val="008D2A08"/>
    <w:rsid w:val="008E203A"/>
    <w:rsid w:val="008E63D9"/>
    <w:rsid w:val="008F53CB"/>
    <w:rsid w:val="008F5B78"/>
    <w:rsid w:val="00905BCD"/>
    <w:rsid w:val="0091037D"/>
    <w:rsid w:val="0091229C"/>
    <w:rsid w:val="00931C98"/>
    <w:rsid w:val="00940E73"/>
    <w:rsid w:val="009557F1"/>
    <w:rsid w:val="00955FC9"/>
    <w:rsid w:val="0096458F"/>
    <w:rsid w:val="00967CCA"/>
    <w:rsid w:val="00973F70"/>
    <w:rsid w:val="00975061"/>
    <w:rsid w:val="0097798E"/>
    <w:rsid w:val="0098059A"/>
    <w:rsid w:val="009810A9"/>
    <w:rsid w:val="0098597D"/>
    <w:rsid w:val="00991B30"/>
    <w:rsid w:val="009923D5"/>
    <w:rsid w:val="00996367"/>
    <w:rsid w:val="00996E87"/>
    <w:rsid w:val="009B3F6E"/>
    <w:rsid w:val="009B4D2C"/>
    <w:rsid w:val="009B7274"/>
    <w:rsid w:val="009C4539"/>
    <w:rsid w:val="009D0317"/>
    <w:rsid w:val="009D406B"/>
    <w:rsid w:val="009D652D"/>
    <w:rsid w:val="009E03AD"/>
    <w:rsid w:val="009E4188"/>
    <w:rsid w:val="009F2638"/>
    <w:rsid w:val="009F619A"/>
    <w:rsid w:val="009F61DF"/>
    <w:rsid w:val="009F6DDE"/>
    <w:rsid w:val="00A04940"/>
    <w:rsid w:val="00A11FFC"/>
    <w:rsid w:val="00A1297C"/>
    <w:rsid w:val="00A13243"/>
    <w:rsid w:val="00A14FE6"/>
    <w:rsid w:val="00A21A04"/>
    <w:rsid w:val="00A25AE5"/>
    <w:rsid w:val="00A370A8"/>
    <w:rsid w:val="00A60442"/>
    <w:rsid w:val="00A60833"/>
    <w:rsid w:val="00A6521B"/>
    <w:rsid w:val="00A701F5"/>
    <w:rsid w:val="00A7039A"/>
    <w:rsid w:val="00A73985"/>
    <w:rsid w:val="00AA1F4F"/>
    <w:rsid w:val="00AA71DD"/>
    <w:rsid w:val="00AB747B"/>
    <w:rsid w:val="00AB7AFD"/>
    <w:rsid w:val="00AC2926"/>
    <w:rsid w:val="00AC3BD6"/>
    <w:rsid w:val="00AD032B"/>
    <w:rsid w:val="00AD518C"/>
    <w:rsid w:val="00AE5DA3"/>
    <w:rsid w:val="00B02259"/>
    <w:rsid w:val="00B03E37"/>
    <w:rsid w:val="00B04A50"/>
    <w:rsid w:val="00B06ED6"/>
    <w:rsid w:val="00B160CA"/>
    <w:rsid w:val="00B2077B"/>
    <w:rsid w:val="00B25C7F"/>
    <w:rsid w:val="00B35195"/>
    <w:rsid w:val="00B37270"/>
    <w:rsid w:val="00B45A1C"/>
    <w:rsid w:val="00B538F3"/>
    <w:rsid w:val="00B82A2B"/>
    <w:rsid w:val="00B92EB9"/>
    <w:rsid w:val="00BA3AD9"/>
    <w:rsid w:val="00BA60BD"/>
    <w:rsid w:val="00BB1F94"/>
    <w:rsid w:val="00BC537D"/>
    <w:rsid w:val="00BD0AAD"/>
    <w:rsid w:val="00BD4753"/>
    <w:rsid w:val="00BD5CB1"/>
    <w:rsid w:val="00BE5CA3"/>
    <w:rsid w:val="00BE62EE"/>
    <w:rsid w:val="00C003BA"/>
    <w:rsid w:val="00C062DB"/>
    <w:rsid w:val="00C07028"/>
    <w:rsid w:val="00C10C56"/>
    <w:rsid w:val="00C27533"/>
    <w:rsid w:val="00C36EF7"/>
    <w:rsid w:val="00C43C46"/>
    <w:rsid w:val="00C46878"/>
    <w:rsid w:val="00C52C6A"/>
    <w:rsid w:val="00C66DD4"/>
    <w:rsid w:val="00C7109C"/>
    <w:rsid w:val="00C776DC"/>
    <w:rsid w:val="00C84E0E"/>
    <w:rsid w:val="00CA30A7"/>
    <w:rsid w:val="00CB4A51"/>
    <w:rsid w:val="00CC0E83"/>
    <w:rsid w:val="00CD41EE"/>
    <w:rsid w:val="00CD4532"/>
    <w:rsid w:val="00CD47B0"/>
    <w:rsid w:val="00CD7E82"/>
    <w:rsid w:val="00CE6104"/>
    <w:rsid w:val="00CE7918"/>
    <w:rsid w:val="00CF5E3D"/>
    <w:rsid w:val="00D16163"/>
    <w:rsid w:val="00D254D8"/>
    <w:rsid w:val="00D455E1"/>
    <w:rsid w:val="00D45BBA"/>
    <w:rsid w:val="00D45C74"/>
    <w:rsid w:val="00D76070"/>
    <w:rsid w:val="00D821A7"/>
    <w:rsid w:val="00D8503E"/>
    <w:rsid w:val="00D913C5"/>
    <w:rsid w:val="00D93A5B"/>
    <w:rsid w:val="00D94AF5"/>
    <w:rsid w:val="00DA018B"/>
    <w:rsid w:val="00DA5E72"/>
    <w:rsid w:val="00DB3FAD"/>
    <w:rsid w:val="00DD447B"/>
    <w:rsid w:val="00DD56E3"/>
    <w:rsid w:val="00DD6D58"/>
    <w:rsid w:val="00DE08D3"/>
    <w:rsid w:val="00DE2E5D"/>
    <w:rsid w:val="00DF0832"/>
    <w:rsid w:val="00DF6AB7"/>
    <w:rsid w:val="00E5104B"/>
    <w:rsid w:val="00E52768"/>
    <w:rsid w:val="00E578D4"/>
    <w:rsid w:val="00E6157E"/>
    <w:rsid w:val="00E61C09"/>
    <w:rsid w:val="00E63E0D"/>
    <w:rsid w:val="00E6460E"/>
    <w:rsid w:val="00E65700"/>
    <w:rsid w:val="00E6717B"/>
    <w:rsid w:val="00E677FE"/>
    <w:rsid w:val="00E76C6F"/>
    <w:rsid w:val="00E92A93"/>
    <w:rsid w:val="00E971F0"/>
    <w:rsid w:val="00EA5687"/>
    <w:rsid w:val="00EB3B58"/>
    <w:rsid w:val="00EB4177"/>
    <w:rsid w:val="00EB63B9"/>
    <w:rsid w:val="00EC2E51"/>
    <w:rsid w:val="00EC4213"/>
    <w:rsid w:val="00EC7359"/>
    <w:rsid w:val="00EE3054"/>
    <w:rsid w:val="00EE3D9F"/>
    <w:rsid w:val="00F00606"/>
    <w:rsid w:val="00F01256"/>
    <w:rsid w:val="00F02606"/>
    <w:rsid w:val="00F06F1E"/>
    <w:rsid w:val="00F47CDC"/>
    <w:rsid w:val="00F5418C"/>
    <w:rsid w:val="00F549BE"/>
    <w:rsid w:val="00F576BE"/>
    <w:rsid w:val="00F8132E"/>
    <w:rsid w:val="00F81C9F"/>
    <w:rsid w:val="00F81D30"/>
    <w:rsid w:val="00F87B70"/>
    <w:rsid w:val="00FC6368"/>
    <w:rsid w:val="00FC7475"/>
    <w:rsid w:val="00FD530A"/>
    <w:rsid w:val="00FE2E33"/>
    <w:rsid w:val="00FE4BC8"/>
    <w:rsid w:val="00FE643B"/>
    <w:rsid w:val="00FE78A0"/>
    <w:rsid w:val="00FF179F"/>
    <w:rsid w:val="00FF2887"/>
    <w:rsid w:val="00FF2D95"/>
    <w:rsid w:val="00FF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898B8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y%20Ramani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0</TotalTime>
  <Pages>6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2024-11-27T13:20:00Z</dcterms:created>
  <dcterms:modified xsi:type="dcterms:W3CDTF">2024-12-18T15:52:00Z</dcterms:modified>
</cp:coreProperties>
</file>